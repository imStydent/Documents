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17F913" w14:textId="1135B849" w:rsidR="00BB22C1" w:rsidRDefault="0074068D" w:rsidP="00654CC3">
      <w:pPr>
        <w:pStyle w:val="1"/>
      </w:pPr>
      <w:r>
        <w:br w:type="column"/>
      </w:r>
      <w:r w:rsidR="00654CC3">
        <w:lastRenderedPageBreak/>
        <w:t>Сбор и анализ требований</w:t>
      </w:r>
    </w:p>
    <w:p w14:paraId="05BB37B4" w14:textId="77777777" w:rsidR="00A958ED" w:rsidRDefault="00BD39FF" w:rsidP="00A958ED">
      <w:pPr>
        <w:pStyle w:val="2"/>
      </w:pPr>
      <w:r>
        <w:t>Назначение и область применения</w:t>
      </w:r>
    </w:p>
    <w:p w14:paraId="7A54BA25" w14:textId="77777777" w:rsidR="00857B73" w:rsidRDefault="00A958ED" w:rsidP="005D54E2">
      <w:pPr>
        <w:pStyle w:val="a3"/>
      </w:pPr>
      <w:r>
        <w:t>Разрабатываем</w:t>
      </w:r>
      <w:r w:rsidR="000A6376">
        <w:t>ое мобильное</w:t>
      </w:r>
      <w:r>
        <w:t xml:space="preserve"> </w:t>
      </w:r>
      <w:r w:rsidR="000A6376">
        <w:t>приложение</w:t>
      </w:r>
      <w:r>
        <w:t xml:space="preserve"> предназначен</w:t>
      </w:r>
      <w:r w:rsidR="000A6376">
        <w:t>о</w:t>
      </w:r>
      <w:r>
        <w:t xml:space="preserve"> для а</w:t>
      </w:r>
      <w:r w:rsidRPr="00A958ED">
        <w:t>втоматизаци</w:t>
      </w:r>
      <w:r>
        <w:t>и</w:t>
      </w:r>
      <w:r w:rsidRPr="00A958ED">
        <w:t xml:space="preserve"> и уп</w:t>
      </w:r>
      <w:r w:rsidR="00457599">
        <w:t>рощени</w:t>
      </w:r>
      <w:r w:rsidR="001C7A1F">
        <w:t xml:space="preserve">я </w:t>
      </w:r>
      <w:r w:rsidR="00457599">
        <w:t>процесса планирования</w:t>
      </w:r>
      <w:r w:rsidR="001C7A1F">
        <w:t xml:space="preserve"> и</w:t>
      </w:r>
      <w:r w:rsidR="00457599" w:rsidRPr="00457599">
        <w:t xml:space="preserve"> </w:t>
      </w:r>
      <w:r w:rsidRPr="00A958ED">
        <w:t>отслеживания тренировок, контроля физической активности и прогресса пользователя, что повы</w:t>
      </w:r>
      <w:r w:rsidR="001C7A1F">
        <w:t>си</w:t>
      </w:r>
      <w:r w:rsidRPr="00A958ED">
        <w:t>т эффективность занятий и мотивирует к достижению целей в фитнесе.</w:t>
      </w:r>
      <w:r>
        <w:t xml:space="preserve"> </w:t>
      </w:r>
    </w:p>
    <w:p w14:paraId="1F7621C4" w14:textId="77777777" w:rsidR="005D54E2" w:rsidRPr="005D54E2" w:rsidRDefault="00857B73" w:rsidP="005D54E2">
      <w:pPr>
        <w:pStyle w:val="a3"/>
      </w:pPr>
      <w:r>
        <w:rPr>
          <w:szCs w:val="28"/>
        </w:rPr>
        <w:t>Областью применения является</w:t>
      </w:r>
      <w:r w:rsidR="005D54E2" w:rsidRPr="00A958ED">
        <w:rPr>
          <w:color w:val="202124"/>
          <w:szCs w:val="28"/>
          <w:shd w:val="clear" w:color="auto" w:fill="FFFFFF"/>
        </w:rPr>
        <w:t xml:space="preserve"> сфер</w:t>
      </w:r>
      <w:r>
        <w:rPr>
          <w:color w:val="202124"/>
          <w:szCs w:val="28"/>
          <w:shd w:val="clear" w:color="auto" w:fill="FFFFFF"/>
        </w:rPr>
        <w:t>а</w:t>
      </w:r>
      <w:r w:rsidR="005D54E2" w:rsidRPr="00A958ED">
        <w:rPr>
          <w:color w:val="202124"/>
          <w:szCs w:val="28"/>
          <w:shd w:val="clear" w:color="auto" w:fill="FFFFFF"/>
        </w:rPr>
        <w:t xml:space="preserve"> фитнеса и ЗОЖ, например, тренажерны</w:t>
      </w:r>
      <w:r w:rsidR="001C7A1F">
        <w:rPr>
          <w:color w:val="202124"/>
          <w:szCs w:val="28"/>
          <w:shd w:val="clear" w:color="auto" w:fill="FFFFFF"/>
        </w:rPr>
        <w:t>е</w:t>
      </w:r>
      <w:r w:rsidR="005D54E2" w:rsidRPr="00A958ED">
        <w:rPr>
          <w:color w:val="202124"/>
          <w:szCs w:val="28"/>
          <w:shd w:val="clear" w:color="auto" w:fill="FFFFFF"/>
        </w:rPr>
        <w:t xml:space="preserve"> зал</w:t>
      </w:r>
      <w:r w:rsidR="001C7A1F">
        <w:rPr>
          <w:color w:val="202124"/>
          <w:szCs w:val="28"/>
          <w:shd w:val="clear" w:color="auto" w:fill="FFFFFF"/>
        </w:rPr>
        <w:t>ы, фитнес-клубы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>и люди,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 xml:space="preserve">занимающиеся </w:t>
      </w:r>
      <w:r w:rsidR="005D54E2" w:rsidRPr="00A958ED">
        <w:rPr>
          <w:color w:val="202124"/>
          <w:szCs w:val="28"/>
          <w:shd w:val="clear" w:color="auto" w:fill="FFFFFF"/>
        </w:rPr>
        <w:t>индивидуальн</w:t>
      </w:r>
      <w:r w:rsidR="001C7A1F">
        <w:rPr>
          <w:color w:val="202124"/>
          <w:szCs w:val="28"/>
          <w:shd w:val="clear" w:color="auto" w:fill="FFFFFF"/>
        </w:rPr>
        <w:t>о</w:t>
      </w:r>
      <w:r w:rsidR="005D54E2">
        <w:rPr>
          <w:color w:val="202124"/>
          <w:szCs w:val="28"/>
          <w:shd w:val="clear" w:color="auto" w:fill="FFFFFF"/>
        </w:rPr>
        <w:t xml:space="preserve">. </w:t>
      </w:r>
      <w:r>
        <w:rPr>
          <w:szCs w:val="28"/>
        </w:rPr>
        <w:t>Основными категориями пользователей будут являться</w:t>
      </w:r>
      <w:r w:rsidR="005D54E2" w:rsidRPr="005D54E2">
        <w:t xml:space="preserve"> </w:t>
      </w:r>
      <w:r w:rsidR="001C7A1F">
        <w:t>люди</w:t>
      </w:r>
      <w:r w:rsidRPr="00857B73">
        <w:t xml:space="preserve">, </w:t>
      </w:r>
      <w:r>
        <w:t>желающие повысить качество тренировок и питания</w:t>
      </w:r>
      <w:r w:rsidR="005D54E2" w:rsidRPr="005D54E2">
        <w:t>.</w:t>
      </w:r>
    </w:p>
    <w:p w14:paraId="11FA2DA7" w14:textId="77777777" w:rsidR="005D54E2" w:rsidRDefault="005D54E2" w:rsidP="005D54E2">
      <w:pPr>
        <w:pStyle w:val="2"/>
      </w:pPr>
      <w:r>
        <w:t>Постановка задачи</w:t>
      </w:r>
    </w:p>
    <w:p w14:paraId="45B62427" w14:textId="77777777" w:rsidR="005D54E2" w:rsidRDefault="00DA5B1D" w:rsidP="005D54E2">
      <w:pPr>
        <w:pStyle w:val="a3"/>
      </w:pPr>
      <w:r>
        <w:t>Необходимо разработать</w:t>
      </w:r>
      <w:r w:rsidR="000A6376">
        <w:t xml:space="preserve"> мобильное приложение</w:t>
      </w:r>
      <w:r w:rsidRPr="00DA5B1D">
        <w:t xml:space="preserve">, </w:t>
      </w:r>
      <w:r w:rsidR="00857B73">
        <w:t>предоставляющ</w:t>
      </w:r>
      <w:r w:rsidR="001C7A1F">
        <w:t>ее</w:t>
      </w:r>
      <w:r w:rsidR="00857B73">
        <w:t xml:space="preserve"> доступ к следующей функциональности</w:t>
      </w:r>
      <w:r w:rsidRPr="00DA5B1D">
        <w:t>:</w:t>
      </w:r>
    </w:p>
    <w:p w14:paraId="7795C6C1" w14:textId="77777777" w:rsidR="00DA5B1D" w:rsidRDefault="00DA5B1D" w:rsidP="00DA5B1D">
      <w:pPr>
        <w:pStyle w:val="a1"/>
      </w:pPr>
      <w:r>
        <w:t>авторизация</w:t>
      </w:r>
      <w:r w:rsidR="00857B73">
        <w:t xml:space="preserve"> и регистрация пользователей</w:t>
      </w:r>
      <w:r>
        <w:t>;</w:t>
      </w:r>
    </w:p>
    <w:p w14:paraId="47F6CB1B" w14:textId="77777777" w:rsidR="00DA5B1D" w:rsidRPr="00DA5B1D" w:rsidRDefault="00DA5B1D" w:rsidP="00527363">
      <w:pPr>
        <w:pStyle w:val="a1"/>
      </w:pPr>
      <w:r>
        <w:t>просмотр</w:t>
      </w:r>
      <w:r w:rsidR="00527363">
        <w:t>, создание и редактирование</w:t>
      </w:r>
      <w:r>
        <w:t xml:space="preserve"> плана тренировок</w:t>
      </w:r>
      <w:r w:rsidRPr="00527363">
        <w:t>;</w:t>
      </w:r>
    </w:p>
    <w:p w14:paraId="61DAA159" w14:textId="77777777" w:rsidR="00DA5B1D" w:rsidRDefault="00DA5B1D" w:rsidP="00527363">
      <w:pPr>
        <w:pStyle w:val="a1"/>
      </w:pPr>
      <w:r>
        <w:t>просмотр</w:t>
      </w:r>
      <w:r w:rsidR="00527363">
        <w:t>,</w:t>
      </w:r>
      <w:r>
        <w:t xml:space="preserve"> </w:t>
      </w:r>
      <w:r w:rsidR="00527363">
        <w:t>создание</w:t>
      </w:r>
      <w:r w:rsidR="00457599" w:rsidRPr="00457599">
        <w:t xml:space="preserve"> </w:t>
      </w:r>
      <w:r w:rsidR="00457599">
        <w:t>и редактирование</w:t>
      </w:r>
      <w:r w:rsidR="00527363">
        <w:t xml:space="preserve"> </w:t>
      </w:r>
      <w:r>
        <w:t>данных о блюд</w:t>
      </w:r>
      <w:r w:rsidR="001C7A1F">
        <w:t>ах</w:t>
      </w:r>
      <w:r w:rsidRPr="00527363">
        <w:t>;</w:t>
      </w:r>
    </w:p>
    <w:p w14:paraId="1B6CCBAB" w14:textId="77777777" w:rsidR="00527363" w:rsidRPr="004429A1" w:rsidRDefault="00023953" w:rsidP="00527363">
      <w:pPr>
        <w:pStyle w:val="a1"/>
      </w:pPr>
      <w:r>
        <w:t>экспорт данных о</w:t>
      </w:r>
      <w:r w:rsidR="00527363">
        <w:t xml:space="preserve"> пользователе в формате </w:t>
      </w:r>
      <w:r w:rsidR="00527363" w:rsidRPr="004429A1">
        <w:t>*.</w:t>
      </w:r>
      <w:r w:rsidR="003C2456">
        <w:rPr>
          <w:lang w:val="en-US"/>
        </w:rPr>
        <w:t>pdf</w:t>
      </w:r>
      <w:r w:rsidR="00527363" w:rsidRPr="00527363">
        <w:t>;</w:t>
      </w:r>
    </w:p>
    <w:p w14:paraId="37CE2E05" w14:textId="77777777" w:rsidR="00527363" w:rsidRPr="00527363" w:rsidRDefault="00527363" w:rsidP="00527363">
      <w:pPr>
        <w:pStyle w:val="a1"/>
      </w:pPr>
      <w:r>
        <w:t>фильтрация и сортировка упражнений</w:t>
      </w:r>
      <w:r>
        <w:rPr>
          <w:lang w:val="en-US"/>
        </w:rPr>
        <w:t>;</w:t>
      </w:r>
    </w:p>
    <w:p w14:paraId="7BC859EB" w14:textId="77777777" w:rsidR="00527363" w:rsidRPr="00527363" w:rsidRDefault="00527363" w:rsidP="00527363">
      <w:pPr>
        <w:pStyle w:val="a1"/>
      </w:pPr>
      <w:r>
        <w:t>добавление</w:t>
      </w:r>
      <w:r w:rsidRPr="00527363">
        <w:t xml:space="preserve">, </w:t>
      </w:r>
      <w:r>
        <w:t>редактирование</w:t>
      </w:r>
      <w:r w:rsidRPr="00527363">
        <w:t xml:space="preserve">, </w:t>
      </w:r>
      <w:r>
        <w:t>удаление цели для достижения</w:t>
      </w:r>
      <w:r w:rsidRPr="00527363">
        <w:t>;</w:t>
      </w:r>
    </w:p>
    <w:p w14:paraId="502E7FFC" w14:textId="77777777" w:rsidR="00527363" w:rsidRDefault="00527363" w:rsidP="001A74D9">
      <w:pPr>
        <w:pStyle w:val="a1"/>
      </w:pPr>
      <w:r>
        <w:t>просмотр и изменение данных о пользователе</w:t>
      </w:r>
      <w:r w:rsidR="001A74D9">
        <w:t>.</w:t>
      </w:r>
    </w:p>
    <w:p w14:paraId="22F0CAE1" w14:textId="77777777" w:rsidR="001A74D9" w:rsidRDefault="001A74D9" w:rsidP="001A74D9">
      <w:pPr>
        <w:pStyle w:val="a3"/>
      </w:pPr>
      <w:r>
        <w:t xml:space="preserve">В целях безопасности в приложении </w:t>
      </w:r>
      <w:r w:rsidR="00857B73">
        <w:t>требуется</w:t>
      </w:r>
      <w:r>
        <w:t xml:space="preserve"> проходить обязательную авторизацию перед использованием приложения. При открытии мобильное приложение отобразиться страница авторизации, после авторизации определиться роль пользователя.</w:t>
      </w:r>
    </w:p>
    <w:p w14:paraId="0AA3D589" w14:textId="77777777" w:rsidR="00023953" w:rsidRDefault="00884816" w:rsidP="001A74D9">
      <w:pPr>
        <w:pStyle w:val="a3"/>
      </w:pPr>
      <w:r>
        <w:t xml:space="preserve">Гость </w:t>
      </w:r>
      <w:r w:rsidR="00023953">
        <w:t xml:space="preserve">должен иметь доступ к просмотру </w:t>
      </w:r>
      <w:r w:rsidR="00B235E3">
        <w:t xml:space="preserve">списка </w:t>
      </w:r>
      <w:r w:rsidR="00023953">
        <w:t xml:space="preserve">упражнений и </w:t>
      </w:r>
      <w:r w:rsidR="00B235E3">
        <w:t xml:space="preserve">прохождению </w:t>
      </w:r>
      <w:r w:rsidR="00023953">
        <w:t>авторизаци</w:t>
      </w:r>
      <w:r w:rsidR="00B235E3">
        <w:t>и</w:t>
      </w:r>
      <w:r w:rsidR="00023953">
        <w:t xml:space="preserve"> или регистраци</w:t>
      </w:r>
      <w:r w:rsidR="00B235E3">
        <w:t>и</w:t>
      </w:r>
      <w:r w:rsidR="00023953">
        <w:t>.</w:t>
      </w:r>
    </w:p>
    <w:p w14:paraId="4A439A4C" w14:textId="77777777" w:rsidR="00023953" w:rsidRPr="001C4B89" w:rsidRDefault="00884816" w:rsidP="00023953">
      <w:pPr>
        <w:pStyle w:val="a3"/>
      </w:pPr>
      <w:r>
        <w:lastRenderedPageBreak/>
        <w:t>П</w:t>
      </w:r>
      <w:r w:rsidR="00023953">
        <w:t xml:space="preserve">ользователь должен иметь доступ к просмотру, </w:t>
      </w:r>
      <w:r w:rsidR="00C252C2">
        <w:t xml:space="preserve">добавлению и удалению </w:t>
      </w:r>
      <w:r w:rsidR="001C4B89">
        <w:t>целей</w:t>
      </w:r>
      <w:r w:rsidR="00857B73">
        <w:t xml:space="preserve"> для достижения</w:t>
      </w:r>
      <w:r w:rsidR="001C4B89" w:rsidRPr="001C4B89">
        <w:t>,</w:t>
      </w:r>
      <w:r w:rsidR="001C4B89">
        <w:t xml:space="preserve"> просмотру профиля и его изменению</w:t>
      </w:r>
      <w:r w:rsidR="001C4B89" w:rsidRPr="001C4B89">
        <w:t>,</w:t>
      </w:r>
      <w:r w:rsidR="001C4B89">
        <w:t xml:space="preserve"> а также </w:t>
      </w:r>
      <w:r w:rsidR="001C4B89" w:rsidRPr="003C2456">
        <w:t>экспорт данных</w:t>
      </w:r>
      <w:r w:rsidR="003C2456" w:rsidRPr="003C2456">
        <w:t xml:space="preserve"> о профиле</w:t>
      </w:r>
      <w:r w:rsidR="001C4B89" w:rsidRPr="003C2456">
        <w:t xml:space="preserve"> в </w:t>
      </w:r>
      <w:r w:rsidR="003C2456">
        <w:rPr>
          <w:lang w:val="en-US"/>
        </w:rPr>
        <w:t>PDF</w:t>
      </w:r>
      <w:r w:rsidR="001C4B89" w:rsidRPr="001C4B89">
        <w:t xml:space="preserve">, </w:t>
      </w:r>
      <w:r w:rsidR="001C4B89">
        <w:t>просмотра блюд и упражнений</w:t>
      </w:r>
      <w:r w:rsidR="001C4B89" w:rsidRPr="001C4B89">
        <w:t>.</w:t>
      </w:r>
    </w:p>
    <w:p w14:paraId="1E8331EC" w14:textId="77777777" w:rsidR="00023953" w:rsidRDefault="00023953" w:rsidP="00023953">
      <w:pPr>
        <w:pStyle w:val="a3"/>
      </w:pPr>
      <w:r>
        <w:t>Тренер должен иметь доступ к</w:t>
      </w:r>
      <w:r w:rsidRPr="00023953">
        <w:t xml:space="preserve"> </w:t>
      </w:r>
      <w:r w:rsidR="00C252C2">
        <w:t>редактированию</w:t>
      </w:r>
      <w:r w:rsidR="00C252C2" w:rsidRPr="00C252C2">
        <w:t xml:space="preserve">, </w:t>
      </w:r>
      <w:r w:rsidR="00C252C2">
        <w:t xml:space="preserve">добавлению и удалению упражнений, а также </w:t>
      </w:r>
      <w:r w:rsidR="00B235E3">
        <w:t>ко всем</w:t>
      </w:r>
      <w:r w:rsidR="00C252C2">
        <w:t xml:space="preserve"> действи</w:t>
      </w:r>
      <w:r w:rsidR="00B235E3">
        <w:t>ям, доступным</w:t>
      </w:r>
      <w:r w:rsidR="00C252C2">
        <w:t xml:space="preserve"> авторизованному пользователю.</w:t>
      </w:r>
    </w:p>
    <w:p w14:paraId="2A1EFC2F" w14:textId="77777777" w:rsidR="00C252C2" w:rsidRDefault="00C252C2" w:rsidP="00023953">
      <w:pPr>
        <w:pStyle w:val="a3"/>
      </w:pPr>
      <w:r>
        <w:t xml:space="preserve">Администратор должен иметь доступ к </w:t>
      </w:r>
      <w:r w:rsidR="00062928">
        <w:t>админ-панели, в которой он имеет полный доступ ко всем функциям в системе</w:t>
      </w:r>
      <w:r>
        <w:t>.</w:t>
      </w:r>
    </w:p>
    <w:p w14:paraId="01BD5B90" w14:textId="77777777" w:rsidR="00C252C2" w:rsidRDefault="00C252C2" w:rsidP="00023953">
      <w:pPr>
        <w:pStyle w:val="a3"/>
      </w:pPr>
      <w:r>
        <w:t>На рисунке 1 представлена диаграмма вариантов использования приложения различными категориями пользователей.</w:t>
      </w:r>
    </w:p>
    <w:p w14:paraId="586E5789" w14:textId="77777777" w:rsidR="00857B73" w:rsidRPr="00C252C2" w:rsidRDefault="00857B73" w:rsidP="00023953">
      <w:pPr>
        <w:pStyle w:val="a3"/>
      </w:pPr>
    </w:p>
    <w:p w14:paraId="1C2113C4" w14:textId="77777777" w:rsidR="00C252C2" w:rsidRDefault="003C2456" w:rsidP="00857B73">
      <w:pPr>
        <w:pStyle w:val="a1"/>
        <w:numPr>
          <w:ilvl w:val="0"/>
          <w:numId w:val="0"/>
        </w:numPr>
        <w:ind w:left="709"/>
        <w:jc w:val="center"/>
      </w:pPr>
      <w:r w:rsidRPr="003C2456">
        <w:rPr>
          <w:noProof/>
          <w:lang w:eastAsia="ru-RU"/>
        </w:rPr>
        <w:drawing>
          <wp:inline distT="0" distB="0" distL="0" distR="0" wp14:anchorId="26AB6E90" wp14:editId="19BD52FF">
            <wp:extent cx="4954954" cy="38155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530" cy="382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0D63" w14:textId="77777777" w:rsidR="001A74D9" w:rsidRDefault="001A74D9" w:rsidP="00C252C2">
      <w:pPr>
        <w:pStyle w:val="afe"/>
      </w:pPr>
      <w:r>
        <w:t>Рисунок 1 – Диаграмма вариантов использования</w:t>
      </w:r>
    </w:p>
    <w:p w14:paraId="690E57DE" w14:textId="77777777" w:rsidR="00654CC3" w:rsidRDefault="004A61F0" w:rsidP="004A61F0">
      <w:pPr>
        <w:pStyle w:val="2"/>
      </w:pPr>
      <w:r>
        <w:lastRenderedPageBreak/>
        <w:t>Выбор состава программных и технических средств</w:t>
      </w:r>
    </w:p>
    <w:p w14:paraId="664DD5BC" w14:textId="77777777" w:rsidR="00B235E3" w:rsidRDefault="00B235E3" w:rsidP="00B235E3">
      <w:pPr>
        <w:pStyle w:val="a3"/>
      </w:pPr>
      <w:r>
        <w:t>Приложение будет написано на языке программирования Kotlin с использованием архитектурного шаблона MVVM, что обеспечивает логическое разделение кода, удобство сопровождения и расширяемость функционала.</w:t>
      </w:r>
    </w:p>
    <w:p w14:paraId="45C169CC" w14:textId="2943E94F" w:rsidR="00B235E3" w:rsidRDefault="00B235E3" w:rsidP="00B235E3">
      <w:pPr>
        <w:pStyle w:val="a3"/>
      </w:pPr>
      <w:r>
        <w:t xml:space="preserve">Для разработки будет использован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</w:t>
      </w:r>
      <w:r w:rsidR="00F057B9">
        <w:t>4</w:t>
      </w:r>
      <w:r>
        <w:t>.</w:t>
      </w:r>
      <w:r w:rsidR="00F057B9" w:rsidRPr="00F057B9">
        <w:t>2</w:t>
      </w:r>
      <w:r>
        <w:t>.</w:t>
      </w:r>
      <w:r w:rsidR="00F057B9" w:rsidRPr="00F057B9">
        <w:t>2</w:t>
      </w:r>
      <w:r>
        <w:t xml:space="preserve"> (</w:t>
      </w:r>
      <w:r w:rsidR="00F057B9">
        <w:rPr>
          <w:lang w:val="en-US"/>
        </w:rPr>
        <w:t>Ladybug</w:t>
      </w:r>
      <w:r>
        <w:t>), так как среда обеспечивает удобную отладку, эмуляцию Android-устройств и поддержку актуальных версий SDK и Gradle.</w:t>
      </w:r>
    </w:p>
    <w:p w14:paraId="28049F7C" w14:textId="77777777" w:rsidR="001C4B89" w:rsidRPr="00F057B9" w:rsidRDefault="001C4B89" w:rsidP="00F057B9">
      <w:pPr>
        <w:pStyle w:val="a3"/>
      </w:pPr>
      <w:r>
        <w:t xml:space="preserve">Для реализации поставленной цели необходимо разработать базу </w:t>
      </w:r>
      <w:r w:rsidRPr="00F057B9">
        <w:t>данных, обеспечивающую хранение основной информации системы.</w:t>
      </w:r>
    </w:p>
    <w:p w14:paraId="6894BC0C" w14:textId="77777777" w:rsidR="00F057B9" w:rsidRDefault="00F057B9" w:rsidP="00F057B9">
      <w:pPr>
        <w:pStyle w:val="a3"/>
      </w:pPr>
      <w:r w:rsidRPr="00F057B9">
        <w:t xml:space="preserve">В качестве СУБД выбрана MySQL, так как она имеет высокую производительность, обладает кроссплатформенностью и легко масштабируется. </w:t>
      </w:r>
    </w:p>
    <w:p w14:paraId="3B9935C4" w14:textId="7D776619" w:rsidR="00F057B9" w:rsidRPr="00F057B9" w:rsidRDefault="00F057B9" w:rsidP="00F057B9">
      <w:pPr>
        <w:pStyle w:val="a3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2F2A3679" w14:textId="59F34538" w:rsidR="00F057B9" w:rsidRDefault="00F057B9" w:rsidP="00F057B9">
      <w:pPr>
        <w:pStyle w:val="a3"/>
      </w:pPr>
      <w:r>
        <w:t>- ОС Windows x86 64-бит или Linux x86 64-бит;</w:t>
      </w:r>
    </w:p>
    <w:p w14:paraId="0889119E" w14:textId="11119CED" w:rsidR="00F057B9" w:rsidRDefault="00F057B9" w:rsidP="00F057B9">
      <w:pPr>
        <w:pStyle w:val="a3"/>
      </w:pPr>
      <w:r>
        <w:t>- MySQL Server не ниже 8.0;</w:t>
      </w:r>
    </w:p>
    <w:p w14:paraId="72227727" w14:textId="535760AB" w:rsidR="00F057B9" w:rsidRDefault="00F057B9" w:rsidP="00F057B9">
      <w:pPr>
        <w:pStyle w:val="a3"/>
      </w:pPr>
      <w:r>
        <w:t>- доступная оперативная память 3 ГБ;</w:t>
      </w:r>
    </w:p>
    <w:p w14:paraId="1563CFE2" w14:textId="2949517A" w:rsidR="00F057B9" w:rsidRDefault="00F057B9" w:rsidP="00F057B9">
      <w:pPr>
        <w:pStyle w:val="a3"/>
      </w:pPr>
      <w:r>
        <w:t>- процессор с частотой не менее 1 ГГц и не менее 2 ядер;</w:t>
      </w:r>
    </w:p>
    <w:p w14:paraId="76909B48" w14:textId="312ADAFB" w:rsidR="00F057B9" w:rsidRDefault="00F057B9" w:rsidP="00F057B9">
      <w:pPr>
        <w:pStyle w:val="a3"/>
      </w:pPr>
      <w:r>
        <w:t>- минимальный объем дискового пространства 10 ГБ.</w:t>
      </w:r>
    </w:p>
    <w:p w14:paraId="0B9FAFB0" w14:textId="77777777" w:rsidR="001C4B89" w:rsidRDefault="001C4B89" w:rsidP="001C4B89">
      <w:pPr>
        <w:pStyle w:val="a3"/>
      </w:pPr>
      <w:r>
        <w:t>Для функционирования приложения необходимы следующие программные и технические средства:</w:t>
      </w:r>
    </w:p>
    <w:p w14:paraId="08239FAC" w14:textId="77777777" w:rsidR="001C4B89" w:rsidRDefault="001C4B89" w:rsidP="001C4B89">
      <w:pPr>
        <w:pStyle w:val="a1"/>
      </w:pPr>
      <w:r>
        <w:t>операционная система Android 8.0 (API 26) или выше;</w:t>
      </w:r>
    </w:p>
    <w:p w14:paraId="59B14DD1" w14:textId="77777777" w:rsidR="001C4B89" w:rsidRDefault="001C4B89" w:rsidP="001C4B89">
      <w:pPr>
        <w:pStyle w:val="a1"/>
      </w:pPr>
      <w:r>
        <w:t>процессор с частотой не менее 1,8 ГГц;</w:t>
      </w:r>
    </w:p>
    <w:p w14:paraId="02033DF2" w14:textId="77777777" w:rsidR="001C4B89" w:rsidRDefault="001C4B89" w:rsidP="001C4B89">
      <w:pPr>
        <w:pStyle w:val="a1"/>
      </w:pPr>
      <w:r>
        <w:t>оперативная память не менее 2 ГБ;</w:t>
      </w:r>
    </w:p>
    <w:p w14:paraId="516C196C" w14:textId="77777777" w:rsidR="001C4B89" w:rsidRDefault="00183FFB" w:rsidP="001C4B89">
      <w:pPr>
        <w:pStyle w:val="a1"/>
      </w:pPr>
      <w:r>
        <w:t>доступное</w:t>
      </w:r>
      <w:r w:rsidR="001C4B89">
        <w:t xml:space="preserve"> место в памяти устройства </w:t>
      </w:r>
      <w:r w:rsidR="00B235E3">
        <w:t>–</w:t>
      </w:r>
      <w:r w:rsidR="001C4B89">
        <w:t xml:space="preserve"> не менее </w:t>
      </w:r>
      <w:r>
        <w:t>5</w:t>
      </w:r>
      <w:r w:rsidR="001C4B89">
        <w:t>00 МБ;</w:t>
      </w:r>
    </w:p>
    <w:p w14:paraId="3B181A08" w14:textId="5EE3FDA1" w:rsidR="00457599" w:rsidRDefault="00F057B9" w:rsidP="00457599">
      <w:pPr>
        <w:pStyle w:val="a1"/>
      </w:pPr>
      <w:r>
        <w:t xml:space="preserve">стабильное </w:t>
      </w:r>
      <w:r w:rsidR="001C4B89">
        <w:t>подкл</w:t>
      </w:r>
      <w:r>
        <w:t>ючение к сети Интернет.</w:t>
      </w:r>
    </w:p>
    <w:p w14:paraId="6B85F442" w14:textId="5BB23798" w:rsidR="00634F1A" w:rsidRDefault="00634F1A" w:rsidP="00634F1A">
      <w:pPr>
        <w:pStyle w:val="1"/>
      </w:pPr>
      <w:r>
        <w:lastRenderedPageBreak/>
        <w:t>Проектирование ПО</w:t>
      </w:r>
    </w:p>
    <w:p w14:paraId="5F0B96E3" w14:textId="468428EA" w:rsidR="00634F1A" w:rsidRDefault="00634F1A" w:rsidP="00634F1A">
      <w:pPr>
        <w:pStyle w:val="2"/>
      </w:pPr>
      <w:r>
        <w:t>Проектирование интерфейса пользователя</w:t>
      </w:r>
    </w:p>
    <w:p w14:paraId="5722838E" w14:textId="6D8B7C08" w:rsidR="00634F1A" w:rsidRDefault="00BC0419" w:rsidP="00634F1A">
      <w:pPr>
        <w:pStyle w:val="a3"/>
      </w:pPr>
      <w:r>
        <w:t>В рамках разработки мобильного приложения «Фитнес-Тренер» спроектирован интерфейс пользователя</w:t>
      </w:r>
      <w:r w:rsidR="00BB1CD6">
        <w:t xml:space="preserve"> в виде </w:t>
      </w:r>
      <w:r w:rsidR="00BB1CD6">
        <w:rPr>
          <w:lang w:val="en-US"/>
        </w:rPr>
        <w:t>wireframe</w:t>
      </w:r>
      <w:r w:rsidR="00BB1CD6" w:rsidRPr="00BB1CD6">
        <w:t xml:space="preserve"> </w:t>
      </w:r>
      <w:r w:rsidR="00BB1CD6">
        <w:t xml:space="preserve">и </w:t>
      </w:r>
      <w:proofErr w:type="spellStart"/>
      <w:r w:rsidR="00BB1CD6">
        <w:t>мокапов</w:t>
      </w:r>
      <w:proofErr w:type="spellEnd"/>
      <w:r>
        <w:t xml:space="preserve"> при помощи сервиса </w:t>
      </w:r>
      <w:proofErr w:type="spellStart"/>
      <w:r>
        <w:rPr>
          <w:lang w:val="en-US"/>
        </w:rPr>
        <w:t>Figma</w:t>
      </w:r>
      <w:proofErr w:type="spellEnd"/>
      <w:r w:rsidRPr="00BC0419">
        <w:t>.</w:t>
      </w:r>
      <w:r>
        <w:t xml:space="preserve"> Эти визуальные представления позволяют наглядно увидеть струк</w:t>
      </w:r>
      <w:r w:rsidR="00FF06BF">
        <w:t>туру приложения</w:t>
      </w:r>
      <w:r w:rsidR="00FF06BF" w:rsidRPr="00FF06BF">
        <w:t>,</w:t>
      </w:r>
      <w:r w:rsidR="00FF06BF">
        <w:t xml:space="preserve"> его основные элементы и функциональность.</w:t>
      </w:r>
    </w:p>
    <w:p w14:paraId="31A9A206" w14:textId="3D9B29B3" w:rsidR="00BB1CD6" w:rsidRDefault="0074068D" w:rsidP="00634F1A">
      <w:pPr>
        <w:pStyle w:val="a3"/>
      </w:pPr>
      <w:proofErr w:type="spellStart"/>
      <w:r>
        <w:t>Мокапы</w:t>
      </w:r>
      <w:proofErr w:type="spellEnd"/>
      <w:r w:rsidR="00DA5DB8">
        <w:t xml:space="preserve"> страниц</w:t>
      </w:r>
      <w:r>
        <w:t xml:space="preserve"> «</w:t>
      </w:r>
      <w:r w:rsidR="00DA5DB8">
        <w:t>Главная</w:t>
      </w:r>
      <w:r>
        <w:t>»</w:t>
      </w:r>
      <w:r w:rsidRPr="00DA5DB8">
        <w:t>,</w:t>
      </w:r>
      <w:r>
        <w:t xml:space="preserve"> «</w:t>
      </w:r>
      <w:r w:rsidR="00DA5DB8">
        <w:t>Упражнения</w:t>
      </w:r>
      <w:r>
        <w:t>»</w:t>
      </w:r>
      <w:r w:rsidRPr="00DA5DB8">
        <w:t>,</w:t>
      </w:r>
      <w:r>
        <w:t xml:space="preserve"> «</w:t>
      </w:r>
      <w:r w:rsidR="00DA5DB8">
        <w:t>Подробнее</w:t>
      </w:r>
      <w:r>
        <w:t>»</w:t>
      </w:r>
      <w:r w:rsidRPr="00DA5DB8">
        <w:t xml:space="preserve"> </w:t>
      </w:r>
      <w:r w:rsidR="00BB1CD6">
        <w:t xml:space="preserve">представлены на рисунке </w:t>
      </w:r>
      <w:r>
        <w:t>2</w:t>
      </w:r>
      <w:r w:rsidR="00BB1CD6">
        <w:t>.</w:t>
      </w:r>
    </w:p>
    <w:p w14:paraId="599B6395" w14:textId="24BC92CD" w:rsidR="00624AF8" w:rsidRDefault="00624AF8" w:rsidP="0074068D">
      <w:pPr>
        <w:pStyle w:val="a3"/>
        <w:ind w:firstLine="0"/>
      </w:pPr>
    </w:p>
    <w:p w14:paraId="715880BC" w14:textId="4BA40E5C" w:rsidR="00624AF8" w:rsidRPr="00746B6B" w:rsidRDefault="00624AF8" w:rsidP="00624AF8">
      <w:pPr>
        <w:pStyle w:val="afe"/>
      </w:pPr>
      <w:r>
        <w:t xml:space="preserve">Рисунок </w:t>
      </w:r>
      <w:r w:rsidR="0074068D">
        <w:t>2</w:t>
      </w:r>
      <w:r>
        <w:t xml:space="preserve"> – </w:t>
      </w:r>
      <w:proofErr w:type="spellStart"/>
      <w:r>
        <w:rPr>
          <w:lang w:val="en-US"/>
        </w:rPr>
        <w:t>Figma</w:t>
      </w:r>
      <w:proofErr w:type="spellEnd"/>
      <w:r w:rsidRPr="00624AF8">
        <w:t>.</w:t>
      </w:r>
      <w:r w:rsidR="00746B6B">
        <w:t xml:space="preserve"> </w:t>
      </w:r>
      <w:proofErr w:type="spellStart"/>
      <w:r w:rsidR="00746B6B">
        <w:t>Мокапы</w:t>
      </w:r>
      <w:proofErr w:type="spellEnd"/>
      <w:r w:rsidR="00746B6B">
        <w:t xml:space="preserve"> главной страницы, страниц упражнений и подробнее</w:t>
      </w:r>
    </w:p>
    <w:p w14:paraId="148B92BD" w14:textId="6DF1A5E4" w:rsidR="00DA5DB8" w:rsidRPr="00746B6B" w:rsidRDefault="00746B6B" w:rsidP="00DA5DB8">
      <w:pPr>
        <w:pStyle w:val="a3"/>
      </w:pPr>
      <w:r>
        <w:t>Для интерфейса мобильного приложения выбраны следующая цветовая палитра</w:t>
      </w:r>
      <w:r w:rsidRPr="00746B6B">
        <w:t>:</w:t>
      </w:r>
    </w:p>
    <w:p w14:paraId="6A76064D" w14:textId="68B891F9" w:rsidR="00746B6B" w:rsidRPr="00746B6B" w:rsidRDefault="00746B6B" w:rsidP="00746B6B">
      <w:pPr>
        <w:pStyle w:val="a1"/>
      </w:pPr>
      <w:r>
        <w:rPr>
          <w:lang w:val="en-US"/>
        </w:rPr>
        <w:t xml:space="preserve"> </w:t>
      </w:r>
    </w:p>
    <w:p w14:paraId="0BC4F63F" w14:textId="1FF783CC" w:rsidR="00746B6B" w:rsidRPr="00746B6B" w:rsidRDefault="00746B6B" w:rsidP="00746B6B">
      <w:pPr>
        <w:pStyle w:val="a1"/>
      </w:pPr>
      <w:r>
        <w:rPr>
          <w:lang w:val="en-US"/>
        </w:rPr>
        <w:t xml:space="preserve"> </w:t>
      </w:r>
    </w:p>
    <w:p w14:paraId="7587FE26" w14:textId="3B4EA7BE" w:rsidR="00746B6B" w:rsidRPr="00746B6B" w:rsidRDefault="00746B6B" w:rsidP="00746B6B">
      <w:pPr>
        <w:pStyle w:val="a1"/>
      </w:pPr>
      <w:r>
        <w:rPr>
          <w:lang w:val="en-US"/>
        </w:rPr>
        <w:t xml:space="preserve"> </w:t>
      </w:r>
    </w:p>
    <w:p w14:paraId="538605E1" w14:textId="1202134D" w:rsidR="00746B6B" w:rsidRPr="00746B6B" w:rsidRDefault="00746B6B" w:rsidP="00746B6B">
      <w:pPr>
        <w:pStyle w:val="a1"/>
      </w:pPr>
      <w:r>
        <w:rPr>
          <w:lang w:val="en-US"/>
        </w:rPr>
        <w:t xml:space="preserve"> </w:t>
      </w:r>
    </w:p>
    <w:p w14:paraId="74AB2E56" w14:textId="6B136D6D" w:rsidR="00746B6B" w:rsidRPr="00746B6B" w:rsidRDefault="00746B6B" w:rsidP="00746B6B">
      <w:pPr>
        <w:pStyle w:val="a1"/>
      </w:pPr>
      <w:r>
        <w:rPr>
          <w:lang w:val="en-US"/>
        </w:rPr>
        <w:t xml:space="preserve"> </w:t>
      </w:r>
    </w:p>
    <w:p w14:paraId="6359DA91" w14:textId="77777777" w:rsidR="00746B6B" w:rsidRPr="00746B6B" w:rsidRDefault="00746B6B" w:rsidP="00746B6B">
      <w:pPr>
        <w:pStyle w:val="a1"/>
      </w:pPr>
    </w:p>
    <w:p w14:paraId="0089D572" w14:textId="3177F04C" w:rsidR="00634F1A" w:rsidRDefault="00634F1A" w:rsidP="00634F1A">
      <w:pPr>
        <w:pStyle w:val="2"/>
      </w:pPr>
      <w:r>
        <w:t>Разработка архитектуры программного обеспечения</w:t>
      </w:r>
    </w:p>
    <w:p w14:paraId="614A6D86" w14:textId="168634AF" w:rsidR="00634F1A" w:rsidRDefault="00FF06BF" w:rsidP="00634F1A">
      <w:pPr>
        <w:pStyle w:val="a3"/>
      </w:pPr>
      <w:r>
        <w:t xml:space="preserve">Приложение </w:t>
      </w:r>
      <w:r w:rsidR="00BB1CD6">
        <w:t xml:space="preserve">для фитнеса </w:t>
      </w:r>
      <w:r>
        <w:t xml:space="preserve">предназначено для </w:t>
      </w:r>
      <w:r w:rsidR="00BB1CD6">
        <w:t>взаимодействия пользователей с персональными тренировками</w:t>
      </w:r>
      <w:r w:rsidR="00BB1CD6" w:rsidRPr="00BB1CD6">
        <w:t>,</w:t>
      </w:r>
      <w:r w:rsidR="00BB1CD6">
        <w:t xml:space="preserve"> отслеживания прогресса</w:t>
      </w:r>
      <w:r w:rsidR="00BB1CD6" w:rsidRPr="00BB1CD6">
        <w:t>. А</w:t>
      </w:r>
      <w:r w:rsidR="00BB1CD6">
        <w:t xml:space="preserve">рхитектура приложения построена на основе клиент-серверной модели и </w:t>
      </w:r>
      <w:r w:rsidR="00BB1CD6">
        <w:lastRenderedPageBreak/>
        <w:t>включает в себе несколько ключевых компонентов</w:t>
      </w:r>
      <w:r w:rsidR="00624AF8" w:rsidRPr="00624AF8">
        <w:t xml:space="preserve">: </w:t>
      </w:r>
      <w:r w:rsidR="00624AF8">
        <w:t>серверная часть приложения</w:t>
      </w:r>
      <w:r w:rsidR="00624AF8" w:rsidRPr="00624AF8">
        <w:t>,</w:t>
      </w:r>
      <w:r w:rsidR="00624AF8">
        <w:t xml:space="preserve"> мобильное приложение</w:t>
      </w:r>
      <w:r w:rsidR="00624AF8" w:rsidRPr="00624AF8">
        <w:t>,</w:t>
      </w:r>
      <w:r w:rsidR="00624AF8">
        <w:t xml:space="preserve"> БД.</w:t>
      </w:r>
    </w:p>
    <w:p w14:paraId="359FCE81" w14:textId="17616E94" w:rsidR="00624AF8" w:rsidRDefault="00624AF8" w:rsidP="00634F1A">
      <w:pPr>
        <w:pStyle w:val="a3"/>
      </w:pPr>
      <w:r>
        <w:t xml:space="preserve">Для серверной части будет создан </w:t>
      </w:r>
      <w:r>
        <w:rPr>
          <w:lang w:val="en-US"/>
        </w:rPr>
        <w:t>API</w:t>
      </w:r>
      <w:r w:rsidRPr="00624AF8">
        <w:t>,</w:t>
      </w:r>
      <w:r>
        <w:t xml:space="preserve"> позволяющий</w:t>
      </w:r>
      <w:r w:rsidRPr="00624AF8">
        <w:t xml:space="preserve"> </w:t>
      </w:r>
      <w:r>
        <w:t xml:space="preserve">пользователю взаимодействовать с сервером Диаграмма развертывания компонентов представлена на рисунке </w:t>
      </w:r>
      <w:r w:rsidR="004E7079" w:rsidRPr="004E7079">
        <w:t>3</w:t>
      </w:r>
    </w:p>
    <w:p w14:paraId="0FDBD526" w14:textId="3A41407C" w:rsidR="00B65ADA" w:rsidRPr="004E7079" w:rsidRDefault="00F764FD" w:rsidP="00F764FD">
      <w:pPr>
        <w:pStyle w:val="afd"/>
      </w:pPr>
      <w:r w:rsidRPr="00F764FD">
        <w:drawing>
          <wp:inline distT="0" distB="0" distL="0" distR="0" wp14:anchorId="0B1F87E4" wp14:editId="08E09332">
            <wp:extent cx="5939790" cy="196786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7D5" w14:textId="2A0E2E77" w:rsidR="00624AF8" w:rsidRPr="00624AF8" w:rsidRDefault="00624AF8" w:rsidP="00624AF8">
      <w:pPr>
        <w:pStyle w:val="afe"/>
      </w:pPr>
      <w:r>
        <w:t>Рисунок</w:t>
      </w:r>
      <w:r w:rsidR="00DA5DB8">
        <w:t xml:space="preserve"> </w:t>
      </w:r>
      <w:r w:rsidR="004E7079">
        <w:rPr>
          <w:lang w:val="en-US"/>
        </w:rPr>
        <w:t>3</w:t>
      </w:r>
      <w:r>
        <w:t xml:space="preserve"> – Диаграмма развертывания компонентов</w:t>
      </w:r>
    </w:p>
    <w:p w14:paraId="442D3A9F" w14:textId="7A5E70E6" w:rsidR="00FF06BF" w:rsidRDefault="00634F1A" w:rsidP="00FF06BF">
      <w:pPr>
        <w:pStyle w:val="2"/>
      </w:pPr>
      <w:r>
        <w:t>Проектирование БД</w:t>
      </w:r>
    </w:p>
    <w:p w14:paraId="141E1F98" w14:textId="63DE5959" w:rsidR="00FF06BF" w:rsidRPr="00A17827" w:rsidRDefault="00FF06BF" w:rsidP="00FF06BF">
      <w:pPr>
        <w:pStyle w:val="a3"/>
      </w:pPr>
      <w:r>
        <w:t>В рамках курсового проектирован</w:t>
      </w:r>
      <w:r w:rsidR="00A17827">
        <w:t>ия требуется разработать БД для фитнеса</w:t>
      </w:r>
      <w:r w:rsidR="0075058F" w:rsidRPr="0075058F">
        <w:t>,</w:t>
      </w:r>
      <w:r w:rsidR="0075058F">
        <w:t xml:space="preserve"> </w:t>
      </w:r>
      <w:r w:rsidR="00A17827">
        <w:t>которая будет использоваться пользователями</w:t>
      </w:r>
      <w:r w:rsidR="00A17827" w:rsidRPr="00A17827">
        <w:t xml:space="preserve">, </w:t>
      </w:r>
      <w:r w:rsidR="00A17827">
        <w:t>тренерами и администратором</w:t>
      </w:r>
      <w:r w:rsidR="00A17827" w:rsidRPr="00A17827">
        <w:t>.</w:t>
      </w:r>
      <w:r w:rsidR="00A17827">
        <w:t xml:space="preserve"> Для этого необходимо определить основные сущности и их взаимосвязи</w:t>
      </w:r>
      <w:r w:rsidR="00A17827" w:rsidRPr="00A17827">
        <w:t>.</w:t>
      </w:r>
    </w:p>
    <w:p w14:paraId="6416A4DD" w14:textId="48E4F534" w:rsidR="00A17827" w:rsidRDefault="00A17827" w:rsidP="00FF06BF">
      <w:pPr>
        <w:pStyle w:val="a3"/>
      </w:pPr>
      <w:r>
        <w:t xml:space="preserve">Модель БД создана при помощи </w:t>
      </w:r>
      <w:r>
        <w:rPr>
          <w:lang w:val="en-US"/>
        </w:rPr>
        <w:t>MySQL</w:t>
      </w:r>
      <w:r w:rsidRPr="00A17827">
        <w:t xml:space="preserve"> </w:t>
      </w:r>
      <w:r>
        <w:rPr>
          <w:lang w:val="en-US"/>
        </w:rPr>
        <w:t>Workbench</w:t>
      </w:r>
      <w:r>
        <w:t>.</w:t>
      </w:r>
      <w:r w:rsidRPr="00A17827">
        <w:t xml:space="preserve"> </w:t>
      </w:r>
      <w:r>
        <w:t xml:space="preserve">На рисунке </w:t>
      </w:r>
      <w:r w:rsidR="004E7079" w:rsidRPr="004E7079">
        <w:t>4</w:t>
      </w:r>
      <w:r>
        <w:t xml:space="preserve"> в виде </w:t>
      </w:r>
      <w:r>
        <w:rPr>
          <w:lang w:val="en-US"/>
        </w:rPr>
        <w:t>ERD</w:t>
      </w:r>
      <w:r>
        <w:t xml:space="preserve"> показана физическая модель предметной области</w:t>
      </w:r>
      <w:r w:rsidRPr="00A17827">
        <w:t>,</w:t>
      </w:r>
      <w:r>
        <w:t xml:space="preserve"> связанной с фитнесом</w:t>
      </w:r>
      <w:r w:rsidRPr="00A17827">
        <w:t>.</w:t>
      </w:r>
    </w:p>
    <w:p w14:paraId="32C80F96" w14:textId="02C7D564" w:rsidR="00A17827" w:rsidRPr="00A17827" w:rsidRDefault="00A17827" w:rsidP="00A17827">
      <w:pPr>
        <w:pStyle w:val="afe"/>
      </w:pPr>
      <w:r>
        <w:t>Рисунок</w:t>
      </w:r>
      <w:r w:rsidR="004E7079">
        <w:rPr>
          <w:lang w:val="en-US"/>
        </w:rPr>
        <w:t xml:space="preserve"> 4</w:t>
      </w:r>
      <w:r>
        <w:t xml:space="preserve"> – </w:t>
      </w:r>
      <w:r w:rsidR="00314FCF">
        <w:rPr>
          <w:lang w:val="en-US"/>
        </w:rPr>
        <w:t>MySQL</w:t>
      </w:r>
      <w:r w:rsidR="00314FCF" w:rsidRPr="00A17827">
        <w:t xml:space="preserve"> </w:t>
      </w:r>
      <w:r w:rsidR="00314FCF">
        <w:rPr>
          <w:lang w:val="en-US"/>
        </w:rPr>
        <w:t>Workbench</w:t>
      </w:r>
      <w:r w:rsidR="00314FCF" w:rsidRPr="00314FCF">
        <w:t xml:space="preserve">. </w:t>
      </w:r>
      <w:r>
        <w:t xml:space="preserve">Физическая модель данных </w:t>
      </w:r>
    </w:p>
    <w:p w14:paraId="77E800E9" w14:textId="569B7E5C" w:rsidR="00634F1A" w:rsidRDefault="00634F1A" w:rsidP="00634F1A">
      <w:pPr>
        <w:pStyle w:val="1"/>
      </w:pPr>
      <w:r>
        <w:lastRenderedPageBreak/>
        <w:t>Разработка и интеграция модулей ПО</w:t>
      </w:r>
    </w:p>
    <w:p w14:paraId="264B6B10" w14:textId="2DB5820A" w:rsidR="00634F1A" w:rsidRDefault="00634F1A" w:rsidP="00634F1A">
      <w:pPr>
        <w:pStyle w:val="2"/>
      </w:pPr>
      <w:r>
        <w:t>Разработка программных модулей</w:t>
      </w:r>
    </w:p>
    <w:p w14:paraId="053C1502" w14:textId="20705151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Для курсового проекта разработано мобильное приложение на языке </w:t>
      </w:r>
      <w:proofErr w:type="spellStart"/>
      <w:r w:rsidRPr="00BE23BE">
        <w:rPr>
          <w:lang w:eastAsia="ru-RU"/>
        </w:rPr>
        <w:t>Kotlin</w:t>
      </w:r>
      <w:proofErr w:type="spellEnd"/>
      <w:r w:rsidRPr="00BE23BE">
        <w:rPr>
          <w:lang w:eastAsia="ru-RU"/>
        </w:rPr>
        <w:t xml:space="preserve"> с использованием архитектурного паттерна MVVM и </w:t>
      </w:r>
      <w:proofErr w:type="spellStart"/>
      <w:r w:rsidRPr="00BE23BE">
        <w:rPr>
          <w:lang w:eastAsia="ru-RU"/>
        </w:rPr>
        <w:t>фреймворка</w:t>
      </w:r>
      <w:proofErr w:type="spellEnd"/>
      <w:r w:rsidRPr="00BE23BE">
        <w:rPr>
          <w:lang w:eastAsia="ru-RU"/>
        </w:rPr>
        <w:t xml:space="preserve"> </w:t>
      </w:r>
      <w:proofErr w:type="spellStart"/>
      <w:r w:rsidRPr="00BE23BE">
        <w:rPr>
          <w:lang w:eastAsia="ru-RU"/>
        </w:rPr>
        <w:t>Jetpack</w:t>
      </w:r>
      <w:proofErr w:type="spellEnd"/>
      <w:r w:rsidRPr="00BE23BE">
        <w:rPr>
          <w:lang w:eastAsia="ru-RU"/>
        </w:rPr>
        <w:t xml:space="preserve"> </w:t>
      </w:r>
      <w:proofErr w:type="spellStart"/>
      <w:r w:rsidRPr="00BE23BE">
        <w:rPr>
          <w:lang w:eastAsia="ru-RU"/>
        </w:rPr>
        <w:t>Compose</w:t>
      </w:r>
      <w:proofErr w:type="spellEnd"/>
      <w:r w:rsidRPr="00BE23BE">
        <w:rPr>
          <w:lang w:eastAsia="ru-RU"/>
        </w:rPr>
        <w:t xml:space="preserve"> для построения пользовательского интерфейса. </w:t>
      </w:r>
    </w:p>
    <w:p w14:paraId="6CFE8EB1" w14:textId="77777777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Серверная часть реализована в виде Web API на языке C# с использованием ASP.NET </w:t>
      </w:r>
      <w:proofErr w:type="spellStart"/>
      <w:r w:rsidRPr="00BE23BE">
        <w:rPr>
          <w:lang w:eastAsia="ru-RU"/>
        </w:rPr>
        <w:t>Core</w:t>
      </w:r>
      <w:proofErr w:type="spellEnd"/>
      <w:r w:rsidRPr="00BE23BE">
        <w:rPr>
          <w:lang w:eastAsia="ru-RU"/>
        </w:rPr>
        <w:t xml:space="preserve">. В качестве ORM применяется </w:t>
      </w:r>
      <w:proofErr w:type="spellStart"/>
      <w:r w:rsidRPr="00BE23BE">
        <w:rPr>
          <w:lang w:eastAsia="ru-RU"/>
        </w:rPr>
        <w:t>Entity</w:t>
      </w:r>
      <w:proofErr w:type="spellEnd"/>
      <w:r w:rsidRPr="00BE23BE">
        <w:rPr>
          <w:lang w:eastAsia="ru-RU"/>
        </w:rPr>
        <w:t xml:space="preserve"> </w:t>
      </w:r>
      <w:proofErr w:type="spellStart"/>
      <w:r w:rsidRPr="00BE23BE">
        <w:rPr>
          <w:lang w:eastAsia="ru-RU"/>
        </w:rPr>
        <w:t>Framework</w:t>
      </w:r>
      <w:proofErr w:type="spellEnd"/>
      <w:r w:rsidRPr="00BE23BE">
        <w:rPr>
          <w:lang w:eastAsia="ru-RU"/>
        </w:rPr>
        <w:t xml:space="preserve"> </w:t>
      </w:r>
      <w:proofErr w:type="spellStart"/>
      <w:r w:rsidRPr="00BE23BE">
        <w:rPr>
          <w:lang w:eastAsia="ru-RU"/>
        </w:rPr>
        <w:t>Core</w:t>
      </w:r>
      <w:proofErr w:type="spellEnd"/>
      <w:r w:rsidRPr="00BE23BE">
        <w:rPr>
          <w:lang w:eastAsia="ru-RU"/>
        </w:rPr>
        <w:t>, обеспечивающий взаимодействие с базой данных и автоматическое сопоставление сущностей (</w:t>
      </w:r>
      <w:proofErr w:type="spellStart"/>
      <w:r w:rsidRPr="00BE23BE">
        <w:rPr>
          <w:lang w:eastAsia="ru-RU"/>
        </w:rPr>
        <w:t>User</w:t>
      </w:r>
      <w:proofErr w:type="spellEnd"/>
      <w:r w:rsidRPr="00BE23BE">
        <w:rPr>
          <w:lang w:eastAsia="ru-RU"/>
        </w:rPr>
        <w:t xml:space="preserve">, </w:t>
      </w:r>
      <w:proofErr w:type="spellStart"/>
      <w:r w:rsidRPr="00BE23BE">
        <w:rPr>
          <w:lang w:eastAsia="ru-RU"/>
        </w:rPr>
        <w:t>Exercise</w:t>
      </w:r>
      <w:proofErr w:type="spellEnd"/>
      <w:r w:rsidRPr="00BE23BE">
        <w:rPr>
          <w:lang w:eastAsia="ru-RU"/>
        </w:rPr>
        <w:t xml:space="preserve">, </w:t>
      </w:r>
      <w:proofErr w:type="spellStart"/>
      <w:r w:rsidRPr="00BE23BE">
        <w:rPr>
          <w:lang w:eastAsia="ru-RU"/>
        </w:rPr>
        <w:t>Meal</w:t>
      </w:r>
      <w:proofErr w:type="spellEnd"/>
      <w:r w:rsidRPr="00BE23BE">
        <w:rPr>
          <w:lang w:eastAsia="ru-RU"/>
        </w:rPr>
        <w:t xml:space="preserve">, </w:t>
      </w:r>
      <w:proofErr w:type="spellStart"/>
      <w:r w:rsidRPr="00BE23BE">
        <w:rPr>
          <w:lang w:eastAsia="ru-RU"/>
        </w:rPr>
        <w:t>Workout</w:t>
      </w:r>
      <w:proofErr w:type="spellEnd"/>
      <w:r w:rsidRPr="00BE23BE">
        <w:rPr>
          <w:lang w:eastAsia="ru-RU"/>
        </w:rPr>
        <w:t xml:space="preserve">) с таблицами базы данных. </w:t>
      </w:r>
    </w:p>
    <w:p w14:paraId="04547F7B" w14:textId="1DAD418D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Взаимодействие мобильного клиента с сервером происходит через HTTP-запросы к </w:t>
      </w:r>
      <w:proofErr w:type="spellStart"/>
      <w:r w:rsidRPr="00BE23BE">
        <w:rPr>
          <w:lang w:eastAsia="ru-RU"/>
        </w:rPr>
        <w:t>RESTful</w:t>
      </w:r>
      <w:proofErr w:type="spellEnd"/>
      <w:r w:rsidRPr="00BE23BE">
        <w:rPr>
          <w:lang w:eastAsia="ru-RU"/>
        </w:rPr>
        <w:t xml:space="preserve"> API. Ответы от сервера приходят в формате JSON. Для выполнения сетевых запросов на клиенте используется библиоте</w:t>
      </w:r>
      <w:r w:rsidR="00746B6B">
        <w:rPr>
          <w:lang w:eastAsia="ru-RU"/>
        </w:rPr>
        <w:t xml:space="preserve">ка </w:t>
      </w:r>
      <w:proofErr w:type="spellStart"/>
      <w:r w:rsidR="00746B6B">
        <w:rPr>
          <w:lang w:eastAsia="ru-RU"/>
        </w:rPr>
        <w:t>Retrofit</w:t>
      </w:r>
      <w:proofErr w:type="spellEnd"/>
      <w:r w:rsidR="00746B6B">
        <w:rPr>
          <w:lang w:eastAsia="ru-RU"/>
        </w:rPr>
        <w:t xml:space="preserve"> в связке с </w:t>
      </w:r>
      <w:proofErr w:type="spellStart"/>
      <w:r w:rsidR="00746B6B">
        <w:rPr>
          <w:lang w:eastAsia="ru-RU"/>
        </w:rPr>
        <w:t>OkHttp</w:t>
      </w:r>
      <w:proofErr w:type="spellEnd"/>
      <w:r w:rsidR="00746B6B">
        <w:rPr>
          <w:lang w:eastAsia="ru-RU"/>
        </w:rPr>
        <w:t xml:space="preserve"> для </w:t>
      </w:r>
      <w:proofErr w:type="spellStart"/>
      <w:r w:rsidR="00746B6B">
        <w:rPr>
          <w:lang w:eastAsia="ru-RU"/>
        </w:rPr>
        <w:t>сериализации</w:t>
      </w:r>
      <w:proofErr w:type="spellEnd"/>
      <w:r w:rsidR="00746B6B">
        <w:rPr>
          <w:lang w:eastAsia="ru-RU"/>
        </w:rPr>
        <w:t xml:space="preserve"> </w:t>
      </w:r>
      <w:r w:rsidRPr="00BE23BE">
        <w:rPr>
          <w:lang w:eastAsia="ru-RU"/>
        </w:rPr>
        <w:t xml:space="preserve">данных. </w:t>
      </w:r>
    </w:p>
    <w:p w14:paraId="38AB53C5" w14:textId="23561901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На стороне </w:t>
      </w:r>
      <w:proofErr w:type="spellStart"/>
      <w:r w:rsidRPr="00BE23BE">
        <w:rPr>
          <w:lang w:eastAsia="ru-RU"/>
        </w:rPr>
        <w:t>Android</w:t>
      </w:r>
      <w:proofErr w:type="spellEnd"/>
      <w:r w:rsidRPr="00BE23BE">
        <w:rPr>
          <w:lang w:eastAsia="ru-RU"/>
        </w:rPr>
        <w:t xml:space="preserve">-приложения реализован </w:t>
      </w:r>
      <w:proofErr w:type="spellStart"/>
      <w:r w:rsidRPr="00BE23BE">
        <w:rPr>
          <w:lang w:eastAsia="ru-RU"/>
        </w:rPr>
        <w:t>репозиторий</w:t>
      </w:r>
      <w:proofErr w:type="spellEnd"/>
      <w:r w:rsidRPr="00BE23BE">
        <w:rPr>
          <w:lang w:eastAsia="ru-RU"/>
        </w:rPr>
        <w:t xml:space="preserve"> </w:t>
      </w:r>
      <w:commentRangeStart w:id="0"/>
      <w:r w:rsidRPr="00BE23BE">
        <w:rPr>
          <w:lang w:eastAsia="ru-RU"/>
        </w:rPr>
        <w:t>##</w:t>
      </w:r>
      <w:commentRangeEnd w:id="0"/>
      <w:r>
        <w:rPr>
          <w:rStyle w:val="aff3"/>
        </w:rPr>
        <w:commentReference w:id="0"/>
      </w:r>
      <w:r w:rsidRPr="00BE23BE">
        <w:rPr>
          <w:lang w:eastAsia="ru-RU"/>
        </w:rPr>
        <w:t xml:space="preserve">, содержащий методы для получения и отправки данных на сервер. В листинге 1 представлен пример метода для отправки POST-запроса с данными о новой тренировке. </w:t>
      </w:r>
    </w:p>
    <w:p w14:paraId="666293B9" w14:textId="30E4D992" w:rsidR="00BE23BE" w:rsidRPr="00BE23BE" w:rsidRDefault="00BE23BE" w:rsidP="00BE23BE">
      <w:pPr>
        <w:pStyle w:val="aff2"/>
        <w:rPr>
          <w:lang w:eastAsia="ru-RU"/>
        </w:rPr>
      </w:pPr>
      <w:r w:rsidRPr="00BE23BE">
        <w:rPr>
          <w:lang w:eastAsia="ru-RU"/>
        </w:rPr>
        <w:t>  </w:t>
      </w:r>
      <w:r>
        <w:rPr>
          <w:lang w:eastAsia="ru-RU"/>
        </w:rPr>
        <w:t xml:space="preserve">Листинг 1 - </w:t>
      </w:r>
    </w:p>
    <w:p w14:paraId="1FB98E5A" w14:textId="77777777" w:rsidR="00BE23BE" w:rsidRPr="00BE23BE" w:rsidRDefault="00BE23BE" w:rsidP="00BE23BE">
      <w:pPr>
        <w:pStyle w:val="a3"/>
        <w:rPr>
          <w:lang w:eastAsia="ru-RU"/>
        </w:rPr>
      </w:pPr>
    </w:p>
    <w:p w14:paraId="2C96C7BF" w14:textId="46C9A732" w:rsid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На стороне сервера реализован контроллер </w:t>
      </w:r>
      <w:commentRangeStart w:id="1"/>
      <w:r>
        <w:rPr>
          <w:lang w:eastAsia="ru-RU"/>
        </w:rPr>
        <w:t>##</w:t>
      </w:r>
      <w:commentRangeEnd w:id="1"/>
      <w:r>
        <w:rPr>
          <w:rStyle w:val="aff3"/>
        </w:rPr>
        <w:commentReference w:id="1"/>
      </w:r>
      <w:r w:rsidRPr="00BE23BE">
        <w:rPr>
          <w:lang w:eastAsia="ru-RU"/>
        </w:rPr>
        <w:t xml:space="preserve">, принимающий HTTP-запросы от клиента. Метод контроллера обрабатывает полученные данные и сохраняет тренировку в базе данных, как показано в листинге 2. </w:t>
      </w:r>
    </w:p>
    <w:p w14:paraId="41200D7E" w14:textId="120BB9D8" w:rsidR="00BE23BE" w:rsidRPr="00BE23BE" w:rsidRDefault="00BE23BE" w:rsidP="00BE23BE">
      <w:pPr>
        <w:pStyle w:val="aff2"/>
        <w:rPr>
          <w:lang w:eastAsia="ru-RU"/>
        </w:rPr>
      </w:pPr>
      <w:r>
        <w:rPr>
          <w:lang w:eastAsia="ru-RU"/>
        </w:rPr>
        <w:t xml:space="preserve">Листинг 2 - </w:t>
      </w:r>
    </w:p>
    <w:p w14:paraId="2F79B4F1" w14:textId="77777777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lastRenderedPageBreak/>
        <w:t> </w:t>
      </w:r>
    </w:p>
    <w:p w14:paraId="6B1F511F" w14:textId="77777777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>Таким образом, реализована двусторонняя интеграция между клиентским приложением и сервером: мобильный клиент формирует HTTP-запросы и обрабатывает ответы, а сервер принимает данные, выполняет бизнес-логику и возвращает результаты в формате JSON.</w:t>
      </w:r>
    </w:p>
    <w:p w14:paraId="60BE7162" w14:textId="608F07C3" w:rsidR="00634F1A" w:rsidRDefault="00634F1A" w:rsidP="00634F1A">
      <w:pPr>
        <w:pStyle w:val="2"/>
      </w:pPr>
      <w:r>
        <w:t>Реализация интерфейса пользователя</w:t>
      </w:r>
    </w:p>
    <w:p w14:paraId="5698FBCB" w14:textId="42C79E0B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Интерфейс пользователя мобильного приложения разработан с использованием </w:t>
      </w:r>
      <w:proofErr w:type="spellStart"/>
      <w:r w:rsidRPr="0077507F">
        <w:rPr>
          <w:lang w:eastAsia="ru-RU"/>
        </w:rPr>
        <w:t>Jetpack</w:t>
      </w:r>
      <w:proofErr w:type="spellEnd"/>
      <w:r w:rsidRPr="0077507F">
        <w:rPr>
          <w:lang w:eastAsia="ru-RU"/>
        </w:rPr>
        <w:t xml:space="preserve"> </w:t>
      </w:r>
      <w:proofErr w:type="spellStart"/>
      <w:r w:rsidRPr="0077507F">
        <w:rPr>
          <w:lang w:eastAsia="ru-RU"/>
        </w:rPr>
        <w:t>Compose</w:t>
      </w:r>
      <w:proofErr w:type="spellEnd"/>
      <w:r w:rsidRPr="0077507F">
        <w:rPr>
          <w:lang w:eastAsia="ru-RU"/>
        </w:rPr>
        <w:t xml:space="preserve">, который обеспечивает декларативный подход к созданию графических интерфейсов на языке </w:t>
      </w:r>
      <w:proofErr w:type="spellStart"/>
      <w:r w:rsidRPr="0077507F">
        <w:rPr>
          <w:lang w:eastAsia="ru-RU"/>
        </w:rPr>
        <w:t>Kotlin</w:t>
      </w:r>
      <w:proofErr w:type="spellEnd"/>
      <w:r w:rsidRPr="0077507F">
        <w:rPr>
          <w:lang w:eastAsia="ru-RU"/>
        </w:rPr>
        <w:t xml:space="preserve">. </w:t>
      </w:r>
    </w:p>
    <w:p w14:paraId="19A81A20" w14:textId="371BEA39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В приложении реализована постраничная навигация между основными разделами: Главная, </w:t>
      </w:r>
      <w:r w:rsidR="00746B6B" w:rsidRPr="00746B6B">
        <w:rPr>
          <w:lang w:eastAsia="ru-RU"/>
        </w:rPr>
        <w:t>Упражнения</w:t>
      </w:r>
      <w:r w:rsidRPr="0077507F">
        <w:rPr>
          <w:lang w:eastAsia="ru-RU"/>
        </w:rPr>
        <w:t xml:space="preserve">, </w:t>
      </w:r>
      <w:r w:rsidR="00314FCF">
        <w:rPr>
          <w:lang w:eastAsia="ru-RU"/>
        </w:rPr>
        <w:t>Блюда</w:t>
      </w:r>
      <w:r w:rsidRPr="0077507F">
        <w:rPr>
          <w:lang w:eastAsia="ru-RU"/>
        </w:rPr>
        <w:t>,</w:t>
      </w:r>
      <w:r w:rsidR="00314FCF">
        <w:rPr>
          <w:lang w:eastAsia="ru-RU"/>
        </w:rPr>
        <w:t xml:space="preserve"> Ещё</w:t>
      </w:r>
      <w:r w:rsidRPr="0077507F">
        <w:rPr>
          <w:lang w:eastAsia="ru-RU"/>
        </w:rPr>
        <w:t xml:space="preserve">. Для навигации применяется библиотека </w:t>
      </w:r>
      <w:proofErr w:type="spellStart"/>
      <w:r w:rsidRPr="0077507F">
        <w:rPr>
          <w:lang w:eastAsia="ru-RU"/>
        </w:rPr>
        <w:t>Navigation</w:t>
      </w:r>
      <w:proofErr w:type="spellEnd"/>
      <w:r w:rsidRPr="0077507F">
        <w:rPr>
          <w:lang w:eastAsia="ru-RU"/>
        </w:rPr>
        <w:t xml:space="preserve"> </w:t>
      </w:r>
      <w:proofErr w:type="spellStart"/>
      <w:r w:rsidRPr="0077507F">
        <w:rPr>
          <w:lang w:eastAsia="ru-RU"/>
        </w:rPr>
        <w:t>Compose</w:t>
      </w:r>
      <w:proofErr w:type="spellEnd"/>
      <w:r w:rsidRPr="0077507F">
        <w:rPr>
          <w:lang w:eastAsia="ru-RU"/>
        </w:rPr>
        <w:t>, которая управляет стеком экранов (</w:t>
      </w:r>
      <w:proofErr w:type="spellStart"/>
      <w:r w:rsidRPr="0077507F">
        <w:rPr>
          <w:lang w:eastAsia="ru-RU"/>
        </w:rPr>
        <w:t>NavBackStackEntry</w:t>
      </w:r>
      <w:proofErr w:type="spellEnd"/>
      <w:r w:rsidRPr="0077507F">
        <w:rPr>
          <w:lang w:eastAsia="ru-RU"/>
        </w:rPr>
        <w:t xml:space="preserve">) и обеспечивает переходы между маршрутами. Маршруты объединены в навигационный граф </w:t>
      </w:r>
      <w:proofErr w:type="spellStart"/>
      <w:r w:rsidRPr="0077507F">
        <w:rPr>
          <w:lang w:eastAsia="ru-RU"/>
        </w:rPr>
        <w:t>NavHost</w:t>
      </w:r>
      <w:proofErr w:type="spellEnd"/>
      <w:r w:rsidRPr="0077507F">
        <w:rPr>
          <w:lang w:eastAsia="ru-RU"/>
        </w:rPr>
        <w:t xml:space="preserve">, что упрощает структуру приложения и передачу параметров между экранами. </w:t>
      </w:r>
    </w:p>
    <w:p w14:paraId="30F292EB" w14:textId="027251EE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Каждый экран реализован как отдельная </w:t>
      </w:r>
      <w:proofErr w:type="spellStart"/>
      <w:r w:rsidRPr="0077507F">
        <w:rPr>
          <w:lang w:eastAsia="ru-RU"/>
        </w:rPr>
        <w:t>Composable</w:t>
      </w:r>
      <w:proofErr w:type="spellEnd"/>
      <w:r w:rsidRPr="0077507F">
        <w:rPr>
          <w:lang w:eastAsia="ru-RU"/>
        </w:rPr>
        <w:t xml:space="preserve">-функция, содержащая элементы управления и визуальные компоненты, оформленные в едином стиле. Для управления состоянием используется архитектурный шаблон MVVM, где данные поступают из слоя </w:t>
      </w:r>
      <w:proofErr w:type="spellStart"/>
      <w:r w:rsidRPr="0077507F">
        <w:rPr>
          <w:lang w:eastAsia="ru-RU"/>
        </w:rPr>
        <w:t>ViewModel</w:t>
      </w:r>
      <w:proofErr w:type="spellEnd"/>
      <w:r w:rsidRPr="0077507F">
        <w:rPr>
          <w:lang w:eastAsia="ru-RU"/>
        </w:rPr>
        <w:t xml:space="preserve"> через </w:t>
      </w:r>
      <w:proofErr w:type="spellStart"/>
      <w:r w:rsidRPr="0077507F">
        <w:rPr>
          <w:lang w:eastAsia="ru-RU"/>
        </w:rPr>
        <w:t>StateFlow</w:t>
      </w:r>
      <w:proofErr w:type="spellEnd"/>
      <w:r w:rsidRPr="0077507F">
        <w:rPr>
          <w:lang w:eastAsia="ru-RU"/>
        </w:rPr>
        <w:t xml:space="preserve">, обеспечивая реактивное обновление интерфейса при изменении данных. </w:t>
      </w:r>
    </w:p>
    <w:p w14:paraId="64FB0FBF" w14:textId="0E574BAB" w:rsid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Для отображения списка </w:t>
      </w:r>
      <w:r>
        <w:rPr>
          <w:lang w:eastAsia="ru-RU"/>
        </w:rPr>
        <w:t>упражнений</w:t>
      </w:r>
      <w:r w:rsidRPr="0077507F">
        <w:rPr>
          <w:lang w:eastAsia="ru-RU"/>
        </w:rPr>
        <w:t xml:space="preserve"> разработан компонент </w:t>
      </w:r>
      <w:proofErr w:type="spellStart"/>
      <w:r>
        <w:rPr>
          <w:lang w:val="en-US"/>
        </w:rPr>
        <w:t>ExerciseItemCard</w:t>
      </w:r>
      <w:proofErr w:type="spellEnd"/>
      <w:r w:rsidRPr="0077507F">
        <w:t>,</w:t>
      </w:r>
      <w:r>
        <w:rPr>
          <w:lang w:eastAsia="ru-RU"/>
        </w:rPr>
        <w:t xml:space="preserve"> который показывает </w:t>
      </w:r>
      <w:r w:rsidRPr="0077507F">
        <w:rPr>
          <w:lang w:eastAsia="ru-RU"/>
        </w:rPr>
        <w:t xml:space="preserve">название, </w:t>
      </w:r>
      <w:r>
        <w:rPr>
          <w:lang w:eastAsia="ru-RU"/>
        </w:rPr>
        <w:t xml:space="preserve">сложность и группу </w:t>
      </w:r>
      <w:proofErr w:type="spellStart"/>
      <w:r>
        <w:rPr>
          <w:lang w:eastAsia="ru-RU"/>
        </w:rPr>
        <w:t>мыщц</w:t>
      </w:r>
      <w:proofErr w:type="spellEnd"/>
      <w:r w:rsidRPr="0077507F">
        <w:rPr>
          <w:lang w:eastAsia="ru-RU"/>
        </w:rPr>
        <w:t xml:space="preserve">. Пользователь может выбрать </w:t>
      </w:r>
      <w:r>
        <w:rPr>
          <w:lang w:eastAsia="ru-RU"/>
        </w:rPr>
        <w:t xml:space="preserve">упражнение </w:t>
      </w:r>
      <w:r w:rsidRPr="0077507F">
        <w:rPr>
          <w:lang w:eastAsia="ru-RU"/>
        </w:rPr>
        <w:t xml:space="preserve">для просмотра подробной информации. </w:t>
      </w:r>
    </w:p>
    <w:p w14:paraId="6AA1FC84" w14:textId="20ED4069" w:rsidR="0077507F" w:rsidRDefault="0077507F" w:rsidP="0077507F">
      <w:pPr>
        <w:pStyle w:val="a3"/>
        <w:rPr>
          <w:lang w:eastAsia="ru-RU"/>
        </w:rPr>
      </w:pPr>
      <w:r>
        <w:rPr>
          <w:lang w:eastAsia="ru-RU"/>
        </w:rPr>
        <w:t xml:space="preserve">Пример реализации компонента </w:t>
      </w:r>
      <w:proofErr w:type="spellStart"/>
      <w:r>
        <w:rPr>
          <w:lang w:val="en-US"/>
        </w:rPr>
        <w:t>ExerciseItemCard</w:t>
      </w:r>
      <w:proofErr w:type="spellEnd"/>
      <w:r>
        <w:rPr>
          <w:lang w:eastAsia="ru-RU"/>
        </w:rPr>
        <w:t xml:space="preserve"> приведён в листинге 3.</w:t>
      </w:r>
    </w:p>
    <w:p w14:paraId="0D4A162C" w14:textId="58F2F06D" w:rsidR="0077507F" w:rsidRDefault="0077507F" w:rsidP="0077507F">
      <w:pPr>
        <w:pStyle w:val="aff2"/>
        <w:rPr>
          <w:lang w:eastAsia="ru-RU"/>
        </w:rPr>
      </w:pPr>
      <w:r>
        <w:rPr>
          <w:lang w:eastAsia="ru-RU"/>
        </w:rPr>
        <w:t xml:space="preserve">Листинг </w:t>
      </w:r>
      <w:r w:rsidR="00DB6488" w:rsidRPr="00DB6488">
        <w:rPr>
          <w:lang w:eastAsia="ru-RU"/>
        </w:rPr>
        <w:t>3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0E97EC14" w14:textId="62828806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lastRenderedPageBreak/>
        <w:t> </w:t>
      </w:r>
    </w:p>
    <w:p w14:paraId="75487EFF" w14:textId="327B85B1" w:rsid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Компонент используется на экране списка </w:t>
      </w:r>
      <w:r>
        <w:rPr>
          <w:lang w:eastAsia="ru-RU"/>
        </w:rPr>
        <w:t>упражнений</w:t>
      </w:r>
      <w:r w:rsidRPr="0077507F">
        <w:rPr>
          <w:lang w:eastAsia="ru-RU"/>
        </w:rPr>
        <w:t xml:space="preserve"> и отображается с помощью функции </w:t>
      </w:r>
      <w:proofErr w:type="spellStart"/>
      <w:r w:rsidRPr="0077507F">
        <w:rPr>
          <w:lang w:eastAsia="ru-RU"/>
        </w:rPr>
        <w:t>Lazy</w:t>
      </w:r>
      <w:proofErr w:type="spellEnd"/>
      <w:r>
        <w:rPr>
          <w:lang w:val="en-US" w:eastAsia="ru-RU"/>
        </w:rPr>
        <w:t>Grid</w:t>
      </w:r>
      <w:proofErr w:type="spellStart"/>
      <w:r w:rsidRPr="0077507F">
        <w:rPr>
          <w:lang w:eastAsia="ru-RU"/>
        </w:rPr>
        <w:t>Column</w:t>
      </w:r>
      <w:proofErr w:type="spellEnd"/>
      <w:r w:rsidRPr="0077507F">
        <w:rPr>
          <w:lang w:eastAsia="ru-RU"/>
        </w:rPr>
        <w:t xml:space="preserve">, обеспечивающей эффективную </w:t>
      </w:r>
      <w:proofErr w:type="spellStart"/>
      <w:r w:rsidRPr="0077507F">
        <w:rPr>
          <w:lang w:eastAsia="ru-RU"/>
        </w:rPr>
        <w:t>отрисовку</w:t>
      </w:r>
      <w:proofErr w:type="spellEnd"/>
      <w:r w:rsidRPr="0077507F">
        <w:rPr>
          <w:lang w:eastAsia="ru-RU"/>
        </w:rPr>
        <w:t xml:space="preserve"> большого количества элементов.</w:t>
      </w:r>
    </w:p>
    <w:p w14:paraId="47C49797" w14:textId="5B229912" w:rsidR="0077507F" w:rsidRDefault="0077507F" w:rsidP="0077507F">
      <w:pPr>
        <w:pStyle w:val="a3"/>
        <w:rPr>
          <w:lang w:eastAsia="ru-RU"/>
        </w:rPr>
      </w:pPr>
      <w:r>
        <w:rPr>
          <w:lang w:eastAsia="ru-RU"/>
        </w:rPr>
        <w:t xml:space="preserve">На рисунке </w:t>
      </w:r>
      <w:r w:rsidR="004E7079" w:rsidRPr="004E7079">
        <w:rPr>
          <w:lang w:eastAsia="ru-RU"/>
        </w:rPr>
        <w:t>5</w:t>
      </w:r>
      <w:r>
        <w:rPr>
          <w:lang w:eastAsia="ru-RU"/>
        </w:rPr>
        <w:t xml:space="preserve"> представлен пример внешнего вида карточки тренировки в интерфейсе мобильного приложения</w:t>
      </w:r>
    </w:p>
    <w:p w14:paraId="451C166A" w14:textId="77777777" w:rsidR="007A7B1B" w:rsidRDefault="007A7B1B" w:rsidP="0077507F">
      <w:pPr>
        <w:pStyle w:val="afe"/>
        <w:rPr>
          <w:lang w:eastAsia="ru-RU"/>
        </w:rPr>
      </w:pPr>
    </w:p>
    <w:p w14:paraId="6A29A64B" w14:textId="7072E550" w:rsidR="00C3170A" w:rsidRPr="0077507F" w:rsidRDefault="0077507F" w:rsidP="007A7B1B">
      <w:pPr>
        <w:pStyle w:val="afe"/>
        <w:rPr>
          <w:lang w:eastAsia="ru-RU"/>
        </w:rPr>
      </w:pPr>
      <w:r>
        <w:rPr>
          <w:lang w:eastAsia="ru-RU"/>
        </w:rPr>
        <w:t xml:space="preserve">Рисунок </w:t>
      </w:r>
      <w:r w:rsidR="004E7079">
        <w:rPr>
          <w:lang w:val="en-US" w:eastAsia="ru-RU"/>
        </w:rPr>
        <w:t>5</w:t>
      </w:r>
      <w:r>
        <w:rPr>
          <w:lang w:eastAsia="ru-RU"/>
        </w:rPr>
        <w:t xml:space="preserve"> - </w:t>
      </w:r>
    </w:p>
    <w:p w14:paraId="19DC2AC2" w14:textId="2870AFEC" w:rsidR="00634F1A" w:rsidRDefault="00634F1A" w:rsidP="00634F1A">
      <w:pPr>
        <w:pStyle w:val="2"/>
      </w:pPr>
      <w:r>
        <w:t>Разграничение прав доступа пользователей</w:t>
      </w:r>
    </w:p>
    <w:p w14:paraId="10B4A146" w14:textId="77777777" w:rsidR="00BE278B" w:rsidRPr="00BE278B" w:rsidRDefault="00BE278B" w:rsidP="00BE278B">
      <w:pPr>
        <w:pStyle w:val="a3"/>
        <w:rPr>
          <w:lang w:eastAsia="ru-RU"/>
        </w:rPr>
      </w:pPr>
      <w:r w:rsidRPr="00BE278B">
        <w:rPr>
          <w:lang w:eastAsia="ru-RU"/>
        </w:rPr>
        <w:t xml:space="preserve">В приложении реализовано разграничение прав доступа с использованием JWT. </w:t>
      </w:r>
    </w:p>
    <w:p w14:paraId="7EC9C827" w14:textId="28DF4C70" w:rsidR="00BE278B" w:rsidRPr="00BE278B" w:rsidRDefault="00BE278B" w:rsidP="00BE278B">
      <w:pPr>
        <w:pStyle w:val="a3"/>
        <w:rPr>
          <w:lang w:eastAsia="ru-RU"/>
        </w:rPr>
      </w:pPr>
      <w:r w:rsidRPr="00BE278B">
        <w:rPr>
          <w:lang w:eastAsia="ru-RU"/>
        </w:rPr>
        <w:t xml:space="preserve">После успешной авторизации сервер формирует </w:t>
      </w:r>
      <w:proofErr w:type="spellStart"/>
      <w:r w:rsidRPr="00BE278B">
        <w:rPr>
          <w:lang w:eastAsia="ru-RU"/>
        </w:rPr>
        <w:t>токен</w:t>
      </w:r>
      <w:proofErr w:type="spellEnd"/>
      <w:r w:rsidRPr="00BE278B">
        <w:rPr>
          <w:lang w:eastAsia="ru-RU"/>
        </w:rPr>
        <w:t xml:space="preserve">, содержащий данные пользователя и его роль. </w:t>
      </w:r>
    </w:p>
    <w:p w14:paraId="1E107762" w14:textId="77777777" w:rsidR="00BE278B" w:rsidRPr="00BE278B" w:rsidRDefault="00BE278B" w:rsidP="00BE278B">
      <w:pPr>
        <w:pStyle w:val="a3"/>
        <w:rPr>
          <w:lang w:eastAsia="ru-RU"/>
        </w:rPr>
      </w:pPr>
      <w:r w:rsidRPr="00BE278B">
        <w:rPr>
          <w:lang w:eastAsia="ru-RU"/>
        </w:rPr>
        <w:t xml:space="preserve">При регистрации все пользователи получают роль «Пользователь». </w:t>
      </w:r>
    </w:p>
    <w:p w14:paraId="1071B775" w14:textId="1A75E8C1" w:rsidR="00BE278B" w:rsidRPr="00BE278B" w:rsidRDefault="00BE278B" w:rsidP="00BE278B">
      <w:pPr>
        <w:pStyle w:val="a3"/>
        <w:rPr>
          <w:lang w:eastAsia="ru-RU"/>
        </w:rPr>
      </w:pPr>
      <w:r w:rsidRPr="00BE278B">
        <w:rPr>
          <w:lang w:eastAsia="ru-RU"/>
        </w:rPr>
        <w:t xml:space="preserve">Назначение роли «Тренер» выполняется администратором через панель управления после проверки данных. Это обеспечивает контроль над доступом к функциям создания и публикации тренировок. </w:t>
      </w:r>
    </w:p>
    <w:p w14:paraId="14CCCB30" w14:textId="4283F3E6" w:rsidR="00AD7259" w:rsidRDefault="00BE278B" w:rsidP="00AD7259">
      <w:pPr>
        <w:pStyle w:val="a3"/>
        <w:rPr>
          <w:lang w:eastAsia="ru-RU"/>
        </w:rPr>
      </w:pPr>
      <w:commentRangeStart w:id="2"/>
      <w:r w:rsidRPr="00BE278B">
        <w:rPr>
          <w:lang w:eastAsia="ru-RU"/>
        </w:rPr>
        <w:t>JWT-</w:t>
      </w:r>
      <w:proofErr w:type="spellStart"/>
      <w:r w:rsidRPr="00BE278B">
        <w:rPr>
          <w:lang w:eastAsia="ru-RU"/>
        </w:rPr>
        <w:t>токен</w:t>
      </w:r>
      <w:proofErr w:type="spellEnd"/>
      <w:r w:rsidRPr="00BE278B">
        <w:rPr>
          <w:lang w:eastAsia="ru-RU"/>
        </w:rPr>
        <w:t xml:space="preserve"> сохраняется в </w:t>
      </w:r>
      <w:proofErr w:type="spellStart"/>
      <w:r w:rsidR="006466D1">
        <w:rPr>
          <w:lang w:eastAsia="ru-RU"/>
        </w:rPr>
        <w:t>Token</w:t>
      </w:r>
      <w:r w:rsidRPr="00BE278B">
        <w:rPr>
          <w:lang w:eastAsia="ru-RU"/>
        </w:rPr>
        <w:t>Store</w:t>
      </w:r>
      <w:proofErr w:type="spellEnd"/>
      <w:r w:rsidRPr="00BE278B">
        <w:rPr>
          <w:lang w:eastAsia="ru-RU"/>
        </w:rPr>
        <w:t xml:space="preserve"> и автоматически добавляется к каждому защищённому запросу в заголовке </w:t>
      </w:r>
      <w:proofErr w:type="spellStart"/>
      <w:r w:rsidRPr="00BE278B">
        <w:rPr>
          <w:lang w:eastAsia="ru-RU"/>
        </w:rPr>
        <w:t>Authorization</w:t>
      </w:r>
      <w:proofErr w:type="spellEnd"/>
      <w:r w:rsidRPr="00BE278B">
        <w:rPr>
          <w:lang w:eastAsia="ru-RU"/>
        </w:rPr>
        <w:t xml:space="preserve">: </w:t>
      </w:r>
      <w:proofErr w:type="spellStart"/>
      <w:r w:rsidRPr="00BE278B">
        <w:rPr>
          <w:lang w:eastAsia="ru-RU"/>
        </w:rPr>
        <w:t>Bearer</w:t>
      </w:r>
      <w:proofErr w:type="spellEnd"/>
      <w:r w:rsidRPr="00BE278B">
        <w:rPr>
          <w:lang w:eastAsia="ru-RU"/>
        </w:rPr>
        <w:t xml:space="preserve"> &lt;</w:t>
      </w:r>
      <w:proofErr w:type="spellStart"/>
      <w:r w:rsidRPr="00BE278B">
        <w:rPr>
          <w:lang w:eastAsia="ru-RU"/>
        </w:rPr>
        <w:t>token</w:t>
      </w:r>
      <w:proofErr w:type="spellEnd"/>
      <w:r w:rsidRPr="00BE278B">
        <w:rPr>
          <w:lang w:eastAsia="ru-RU"/>
        </w:rPr>
        <w:t xml:space="preserve">&gt;. </w:t>
      </w:r>
      <w:commentRangeEnd w:id="2"/>
      <w:r w:rsidR="00AD7259">
        <w:rPr>
          <w:rStyle w:val="aff3"/>
        </w:rPr>
        <w:commentReference w:id="2"/>
      </w:r>
      <w:r w:rsidR="00AD7259">
        <w:rPr>
          <w:lang w:eastAsia="ru-RU"/>
        </w:rPr>
        <w:t>Пример метода авторизации</w:t>
      </w:r>
      <w:r w:rsidR="00AD7259" w:rsidRPr="00AD7259">
        <w:rPr>
          <w:lang w:eastAsia="ru-RU"/>
        </w:rPr>
        <w:t>,</w:t>
      </w:r>
      <w:r w:rsidR="00AD7259">
        <w:rPr>
          <w:lang w:eastAsia="ru-RU"/>
        </w:rPr>
        <w:t xml:space="preserve"> выполняющего получение и сохранение </w:t>
      </w:r>
      <w:proofErr w:type="spellStart"/>
      <w:r w:rsidR="00AD7259">
        <w:rPr>
          <w:lang w:eastAsia="ru-RU"/>
        </w:rPr>
        <w:t>токена</w:t>
      </w:r>
      <w:proofErr w:type="spellEnd"/>
      <w:r w:rsidR="00AD7259" w:rsidRPr="00AD7259">
        <w:rPr>
          <w:lang w:eastAsia="ru-RU"/>
        </w:rPr>
        <w:t>,</w:t>
      </w:r>
      <w:r w:rsidR="00AD7259">
        <w:rPr>
          <w:lang w:eastAsia="ru-RU"/>
        </w:rPr>
        <w:t xml:space="preserve"> приведён в листинге 4.</w:t>
      </w:r>
    </w:p>
    <w:p w14:paraId="4FB7129C" w14:textId="72AF90FC" w:rsidR="00AD7259" w:rsidRPr="00746B6B" w:rsidRDefault="00AD7259" w:rsidP="00AD7259">
      <w:pPr>
        <w:pStyle w:val="aff2"/>
        <w:rPr>
          <w:lang w:eastAsia="ru-RU"/>
        </w:rPr>
      </w:pPr>
      <w:r>
        <w:rPr>
          <w:lang w:eastAsia="ru-RU"/>
        </w:rPr>
        <w:t>Листин</w:t>
      </w:r>
      <w:bookmarkStart w:id="3" w:name="_GoBack"/>
      <w:bookmarkEnd w:id="3"/>
      <w:r>
        <w:rPr>
          <w:lang w:eastAsia="ru-RU"/>
        </w:rPr>
        <w:t xml:space="preserve">г 4 - </w:t>
      </w:r>
      <w:commentRangeStart w:id="4"/>
      <w:r w:rsidRPr="00746B6B">
        <w:rPr>
          <w:lang w:eastAsia="ru-RU"/>
        </w:rPr>
        <w:t>##</w:t>
      </w:r>
      <w:commentRangeEnd w:id="4"/>
      <w:r>
        <w:rPr>
          <w:rStyle w:val="aff3"/>
        </w:rPr>
        <w:commentReference w:id="4"/>
      </w:r>
    </w:p>
    <w:p w14:paraId="545A1339" w14:textId="77777777" w:rsidR="0074068D" w:rsidRPr="00746B6B" w:rsidRDefault="0074068D" w:rsidP="00AD7259">
      <w:pPr>
        <w:pStyle w:val="aff2"/>
        <w:rPr>
          <w:lang w:eastAsia="ru-RU"/>
        </w:rPr>
      </w:pPr>
    </w:p>
    <w:p w14:paraId="0619B5E6" w14:textId="3975A4D2" w:rsidR="00C3170A" w:rsidRPr="00BE278B" w:rsidRDefault="00BE278B" w:rsidP="006466D1">
      <w:pPr>
        <w:pStyle w:val="a3"/>
        <w:rPr>
          <w:lang w:eastAsia="ru-RU"/>
        </w:rPr>
      </w:pPr>
      <w:r w:rsidRPr="00BE278B">
        <w:rPr>
          <w:lang w:eastAsia="ru-RU"/>
        </w:rPr>
        <w:lastRenderedPageBreak/>
        <w:t xml:space="preserve">На сервере используется JWT </w:t>
      </w:r>
      <w:proofErr w:type="spellStart"/>
      <w:r w:rsidRPr="00BE278B">
        <w:rPr>
          <w:lang w:eastAsia="ru-RU"/>
        </w:rPr>
        <w:t>Authentication</w:t>
      </w:r>
      <w:proofErr w:type="spellEnd"/>
      <w:r w:rsidRPr="00BE278B">
        <w:rPr>
          <w:lang w:eastAsia="ru-RU"/>
        </w:rPr>
        <w:t xml:space="preserve"> </w:t>
      </w:r>
      <w:proofErr w:type="spellStart"/>
      <w:r w:rsidRPr="00BE278B">
        <w:rPr>
          <w:lang w:eastAsia="ru-RU"/>
        </w:rPr>
        <w:t>middleware</w:t>
      </w:r>
      <w:proofErr w:type="spellEnd"/>
      <w:r w:rsidRPr="00BE278B">
        <w:rPr>
          <w:lang w:eastAsia="ru-RU"/>
        </w:rPr>
        <w:t xml:space="preserve">, которое проверяет подлинность </w:t>
      </w:r>
      <w:proofErr w:type="spellStart"/>
      <w:r w:rsidRPr="00BE278B">
        <w:rPr>
          <w:lang w:eastAsia="ru-RU"/>
        </w:rPr>
        <w:t>токена</w:t>
      </w:r>
      <w:proofErr w:type="spellEnd"/>
      <w:r w:rsidRPr="00BE278B">
        <w:rPr>
          <w:lang w:eastAsia="ru-RU"/>
        </w:rPr>
        <w:t xml:space="preserve"> и роль пользователя при каждом запросе. </w:t>
      </w:r>
    </w:p>
    <w:p w14:paraId="7F65B7C0" w14:textId="0CC37C21" w:rsidR="00634F1A" w:rsidRDefault="00634F1A" w:rsidP="00634F1A">
      <w:pPr>
        <w:pStyle w:val="2"/>
      </w:pPr>
      <w:r>
        <w:t>Экспорт и импорт данных</w:t>
      </w:r>
    </w:p>
    <w:p w14:paraId="427DB117" w14:textId="024B27CF" w:rsidR="00C3170A" w:rsidRPr="00F764FD" w:rsidRDefault="00DB6488" w:rsidP="00C3170A">
      <w:pPr>
        <w:pStyle w:val="a3"/>
        <w:rPr>
          <w:lang w:val="en-US"/>
        </w:rPr>
      </w:pPr>
      <w:r>
        <w:t xml:space="preserve">В приложении реализован экспорт информации о пользователе в формате </w:t>
      </w:r>
      <w:r>
        <w:rPr>
          <w:lang w:val="en-US"/>
        </w:rPr>
        <w:t>PDF</w:t>
      </w:r>
      <w:r>
        <w:t>.</w:t>
      </w:r>
      <w:r w:rsidRPr="00DB6488">
        <w:t xml:space="preserve"> </w:t>
      </w:r>
      <w:r w:rsidR="00B821C0">
        <w:t xml:space="preserve">Код для формирования </w:t>
      </w:r>
      <w:r w:rsidR="00B821C0">
        <w:rPr>
          <w:lang w:val="en-US"/>
        </w:rPr>
        <w:t>PDF</w:t>
      </w:r>
      <w:r w:rsidR="00B821C0">
        <w:t xml:space="preserve"> файла представлен в листинге 5.</w:t>
      </w:r>
    </w:p>
    <w:p w14:paraId="3119EA9C" w14:textId="45469C2F" w:rsidR="00DB6488" w:rsidRPr="00DB6488" w:rsidRDefault="00DB6488" w:rsidP="00DB6488">
      <w:pPr>
        <w:pStyle w:val="aff2"/>
        <w:rPr>
          <w:lang w:val="en-US"/>
        </w:rPr>
      </w:pPr>
      <w:r>
        <w:t xml:space="preserve">Листинг 5 - </w:t>
      </w:r>
      <w:commentRangeStart w:id="5"/>
      <w:r>
        <w:t>##</w:t>
      </w:r>
      <w:commentRangeEnd w:id="5"/>
      <w:r>
        <w:rPr>
          <w:rStyle w:val="aff3"/>
        </w:rPr>
        <w:commentReference w:id="5"/>
      </w:r>
    </w:p>
    <w:p w14:paraId="2A4222AB" w14:textId="0234F2B0" w:rsidR="00634F1A" w:rsidRDefault="00BC0419" w:rsidP="00634F1A">
      <w:pPr>
        <w:pStyle w:val="1"/>
      </w:pPr>
      <w:r>
        <w:lastRenderedPageBreak/>
        <w:t>Тестирование и отладка ПО</w:t>
      </w:r>
    </w:p>
    <w:p w14:paraId="444F091A" w14:textId="26C3456C" w:rsidR="00BC0419" w:rsidRDefault="00BC0419" w:rsidP="00BC0419">
      <w:pPr>
        <w:pStyle w:val="2"/>
      </w:pPr>
      <w:r>
        <w:t>Структурное тестирование</w:t>
      </w:r>
    </w:p>
    <w:p w14:paraId="2C4AFFA0" w14:textId="77777777" w:rsidR="00C3170A" w:rsidRPr="00C3170A" w:rsidRDefault="00C3170A" w:rsidP="00C3170A">
      <w:pPr>
        <w:pStyle w:val="a3"/>
      </w:pPr>
    </w:p>
    <w:p w14:paraId="533AB77C" w14:textId="3418E219" w:rsidR="00BC0419" w:rsidRDefault="00BC0419" w:rsidP="00BC0419">
      <w:pPr>
        <w:pStyle w:val="2"/>
      </w:pPr>
      <w:r>
        <w:t>Функциональное тестирование</w:t>
      </w:r>
    </w:p>
    <w:p w14:paraId="39A6A1B0" w14:textId="77777777" w:rsidR="00C3170A" w:rsidRPr="00C3170A" w:rsidRDefault="00C3170A" w:rsidP="00C3170A">
      <w:pPr>
        <w:pStyle w:val="a3"/>
      </w:pPr>
    </w:p>
    <w:p w14:paraId="248864AF" w14:textId="7B577976" w:rsidR="00BC0419" w:rsidRDefault="00BC0419" w:rsidP="00BC0419">
      <w:pPr>
        <w:pStyle w:val="1"/>
      </w:pPr>
      <w:r>
        <w:lastRenderedPageBreak/>
        <w:t>Инструкция по эксплуатации ПО</w:t>
      </w:r>
    </w:p>
    <w:p w14:paraId="65DB96A8" w14:textId="28DB6C47" w:rsidR="00BC0419" w:rsidRDefault="00BC0419" w:rsidP="00BC0419">
      <w:pPr>
        <w:pStyle w:val="2"/>
      </w:pPr>
      <w:r>
        <w:t>Установка программного обеспечения</w:t>
      </w:r>
    </w:p>
    <w:p w14:paraId="04D5B3B7" w14:textId="77777777" w:rsidR="00C3170A" w:rsidRPr="00C3170A" w:rsidRDefault="00C3170A" w:rsidP="00C3170A">
      <w:pPr>
        <w:pStyle w:val="a3"/>
      </w:pPr>
    </w:p>
    <w:p w14:paraId="674D285C" w14:textId="7EF4B9A3" w:rsidR="00BC0419" w:rsidRDefault="00BC0419" w:rsidP="00BC0419">
      <w:pPr>
        <w:pStyle w:val="2"/>
      </w:pPr>
      <w:r>
        <w:t>Инструкция по работе</w:t>
      </w:r>
    </w:p>
    <w:p w14:paraId="0D829156" w14:textId="77777777" w:rsidR="00C3170A" w:rsidRPr="00C3170A" w:rsidRDefault="00C3170A" w:rsidP="00C3170A">
      <w:pPr>
        <w:pStyle w:val="a3"/>
      </w:pPr>
    </w:p>
    <w:sectPr w:rsidR="00C3170A" w:rsidRPr="00C3170A" w:rsidSect="007B1296">
      <w:footerReference w:type="defaul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0109-14" w:date="2025-11-13T09:06:00Z" w:initials="0">
    <w:p w14:paraId="4B30D11A" w14:textId="47FF5B71" w:rsidR="00BE23BE" w:rsidRPr="00BE23BE" w:rsidRDefault="00BE23BE">
      <w:pPr>
        <w:pStyle w:val="aff4"/>
      </w:pPr>
      <w:r>
        <w:rPr>
          <w:rStyle w:val="aff3"/>
        </w:rPr>
        <w:annotationRef/>
      </w:r>
      <w:r>
        <w:t xml:space="preserve">Выбрать </w:t>
      </w:r>
      <w:proofErr w:type="spellStart"/>
      <w:r>
        <w:t>репозиторий</w:t>
      </w:r>
      <w:proofErr w:type="spellEnd"/>
    </w:p>
  </w:comment>
  <w:comment w:id="1" w:author="0109-14" w:date="2025-11-13T09:07:00Z" w:initials="0">
    <w:p w14:paraId="519EFDCE" w14:textId="10202A04" w:rsidR="00BE23BE" w:rsidRPr="00BE23BE" w:rsidRDefault="00BE23BE">
      <w:pPr>
        <w:pStyle w:val="aff4"/>
      </w:pPr>
      <w:r>
        <w:rPr>
          <w:rStyle w:val="aff3"/>
        </w:rPr>
        <w:annotationRef/>
      </w:r>
      <w:r>
        <w:t xml:space="preserve">Выбрать </w:t>
      </w:r>
      <w:proofErr w:type="spellStart"/>
      <w:r>
        <w:t>репозиторий</w:t>
      </w:r>
      <w:proofErr w:type="spellEnd"/>
    </w:p>
  </w:comment>
  <w:comment w:id="2" w:author="0109-14" w:date="2025-11-13T09:34:00Z" w:initials="0">
    <w:p w14:paraId="0F61C527" w14:textId="228C931B" w:rsidR="00AD7259" w:rsidRPr="00746B6B" w:rsidRDefault="00AD7259">
      <w:pPr>
        <w:pStyle w:val="aff4"/>
      </w:pPr>
      <w:r>
        <w:rPr>
          <w:rStyle w:val="aff3"/>
        </w:rPr>
        <w:annotationRef/>
      </w:r>
      <w:proofErr w:type="spellStart"/>
      <w:r>
        <w:rPr>
          <w:lang w:val="en-US"/>
        </w:rPr>
        <w:t>Questiable</w:t>
      </w:r>
      <w:proofErr w:type="spellEnd"/>
    </w:p>
  </w:comment>
  <w:comment w:id="4" w:author="0109-14" w:date="2025-11-13T09:37:00Z" w:initials="0">
    <w:p w14:paraId="4362676A" w14:textId="1AFB2C5A" w:rsidR="00AD7259" w:rsidRPr="00AD7259" w:rsidRDefault="00AD7259">
      <w:pPr>
        <w:pStyle w:val="aff4"/>
      </w:pPr>
      <w:r>
        <w:rPr>
          <w:rStyle w:val="aff3"/>
        </w:rPr>
        <w:annotationRef/>
      </w:r>
      <w:r>
        <w:t>Название листинга</w:t>
      </w:r>
    </w:p>
  </w:comment>
  <w:comment w:id="5" w:author="0109-13" w:date="2025-11-15T10:54:00Z" w:initials="0">
    <w:p w14:paraId="4A8FFD27" w14:textId="1BDE1285" w:rsidR="00DB6488" w:rsidRDefault="00DB6488">
      <w:pPr>
        <w:pStyle w:val="aff4"/>
      </w:pPr>
      <w:r>
        <w:rPr>
          <w:rStyle w:val="aff3"/>
        </w:rPr>
        <w:annotationRef/>
      </w:r>
      <w:r w:rsidR="00453611">
        <w:t>Название листинга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B30D11A" w15:done="0"/>
  <w15:commentEx w15:paraId="519EFDCE" w15:done="0"/>
  <w15:commentEx w15:paraId="0F61C527" w15:done="0"/>
  <w15:commentEx w15:paraId="4362676A" w15:done="0"/>
  <w15:commentEx w15:paraId="4A8FFD27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D27C04" w14:textId="77777777" w:rsidR="00DA3F05" w:rsidRDefault="00DA3F05" w:rsidP="007B1296">
      <w:r>
        <w:separator/>
      </w:r>
    </w:p>
  </w:endnote>
  <w:endnote w:type="continuationSeparator" w:id="0">
    <w:p w14:paraId="4E205543" w14:textId="77777777" w:rsidR="00DA3F05" w:rsidRDefault="00DA3F05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32869304" w14:textId="4B80CAD1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4EF6">
          <w:rPr>
            <w:noProof/>
          </w:rPr>
          <w:t>12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919947" w14:textId="77777777" w:rsidR="00DA3F05" w:rsidRDefault="00DA3F05" w:rsidP="007B1296">
      <w:r>
        <w:separator/>
      </w:r>
    </w:p>
  </w:footnote>
  <w:footnote w:type="continuationSeparator" w:id="0">
    <w:p w14:paraId="2ECC0838" w14:textId="77777777" w:rsidR="00DA3F05" w:rsidRDefault="00DA3F05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0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7"/>
  </w:num>
  <w:num w:numId="7">
    <w:abstractNumId w:val="8"/>
  </w:num>
  <w:num w:numId="8">
    <w:abstractNumId w:val="2"/>
  </w:num>
  <w:num w:numId="9">
    <w:abstractNumId w:val="1"/>
  </w:num>
  <w:num w:numId="10">
    <w:abstractNumId w:val="1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1"/>
  </w:num>
  <w:num w:numId="1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0109-14">
    <w15:presenceInfo w15:providerId="None" w15:userId="0109-14"/>
  </w15:person>
  <w15:person w15:author="0109-13">
    <w15:presenceInfo w15:providerId="None" w15:userId="0109-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CC3"/>
    <w:rsid w:val="00006D8A"/>
    <w:rsid w:val="00022EAD"/>
    <w:rsid w:val="00023953"/>
    <w:rsid w:val="00046A82"/>
    <w:rsid w:val="000547B5"/>
    <w:rsid w:val="00062928"/>
    <w:rsid w:val="00070444"/>
    <w:rsid w:val="00071534"/>
    <w:rsid w:val="00084431"/>
    <w:rsid w:val="000A6376"/>
    <w:rsid w:val="000B2040"/>
    <w:rsid w:val="000B564F"/>
    <w:rsid w:val="000C03D0"/>
    <w:rsid w:val="000F2F10"/>
    <w:rsid w:val="00122DF6"/>
    <w:rsid w:val="00126FE5"/>
    <w:rsid w:val="00135AB1"/>
    <w:rsid w:val="00154AC6"/>
    <w:rsid w:val="00157D07"/>
    <w:rsid w:val="0018210A"/>
    <w:rsid w:val="00183FFB"/>
    <w:rsid w:val="00197EED"/>
    <w:rsid w:val="001A74D9"/>
    <w:rsid w:val="001B17C1"/>
    <w:rsid w:val="001B5082"/>
    <w:rsid w:val="001B5A61"/>
    <w:rsid w:val="001C4B89"/>
    <w:rsid w:val="001C7A1F"/>
    <w:rsid w:val="002037EC"/>
    <w:rsid w:val="0022213E"/>
    <w:rsid w:val="0022470A"/>
    <w:rsid w:val="00230654"/>
    <w:rsid w:val="00234EB9"/>
    <w:rsid w:val="002353F4"/>
    <w:rsid w:val="00244503"/>
    <w:rsid w:val="00267E9D"/>
    <w:rsid w:val="0029075A"/>
    <w:rsid w:val="0029217B"/>
    <w:rsid w:val="002D5F2F"/>
    <w:rsid w:val="002E1075"/>
    <w:rsid w:val="002F1F23"/>
    <w:rsid w:val="00313BD4"/>
    <w:rsid w:val="003140F3"/>
    <w:rsid w:val="00314FCF"/>
    <w:rsid w:val="00333DDD"/>
    <w:rsid w:val="00350DEC"/>
    <w:rsid w:val="003616AA"/>
    <w:rsid w:val="00362590"/>
    <w:rsid w:val="00390F2E"/>
    <w:rsid w:val="003A40F8"/>
    <w:rsid w:val="003A6D6C"/>
    <w:rsid w:val="003C2456"/>
    <w:rsid w:val="003F696A"/>
    <w:rsid w:val="00446D2F"/>
    <w:rsid w:val="00453611"/>
    <w:rsid w:val="00457599"/>
    <w:rsid w:val="00473C53"/>
    <w:rsid w:val="00485388"/>
    <w:rsid w:val="004A61F0"/>
    <w:rsid w:val="004D1C92"/>
    <w:rsid w:val="004D1D4C"/>
    <w:rsid w:val="004D2CE9"/>
    <w:rsid w:val="004E7079"/>
    <w:rsid w:val="00527363"/>
    <w:rsid w:val="00540F99"/>
    <w:rsid w:val="00547AB8"/>
    <w:rsid w:val="005728C6"/>
    <w:rsid w:val="005842D8"/>
    <w:rsid w:val="005976D6"/>
    <w:rsid w:val="005C6335"/>
    <w:rsid w:val="005D0FDF"/>
    <w:rsid w:val="005D10F9"/>
    <w:rsid w:val="005D54E2"/>
    <w:rsid w:val="00624AF8"/>
    <w:rsid w:val="00634F1A"/>
    <w:rsid w:val="006466D1"/>
    <w:rsid w:val="00654CC3"/>
    <w:rsid w:val="00670A29"/>
    <w:rsid w:val="00682EC2"/>
    <w:rsid w:val="00685504"/>
    <w:rsid w:val="006947D9"/>
    <w:rsid w:val="006B2E38"/>
    <w:rsid w:val="006D0C39"/>
    <w:rsid w:val="00701393"/>
    <w:rsid w:val="00711564"/>
    <w:rsid w:val="00715B4C"/>
    <w:rsid w:val="0074068D"/>
    <w:rsid w:val="00746B6B"/>
    <w:rsid w:val="0075058F"/>
    <w:rsid w:val="0077507F"/>
    <w:rsid w:val="00775943"/>
    <w:rsid w:val="007A7B1B"/>
    <w:rsid w:val="007B1296"/>
    <w:rsid w:val="007B43F3"/>
    <w:rsid w:val="007E26D0"/>
    <w:rsid w:val="00800364"/>
    <w:rsid w:val="00810637"/>
    <w:rsid w:val="008156AB"/>
    <w:rsid w:val="0083534A"/>
    <w:rsid w:val="0084608B"/>
    <w:rsid w:val="008532F7"/>
    <w:rsid w:val="00857B73"/>
    <w:rsid w:val="00871F21"/>
    <w:rsid w:val="00884816"/>
    <w:rsid w:val="008900FC"/>
    <w:rsid w:val="00891E1F"/>
    <w:rsid w:val="008976F7"/>
    <w:rsid w:val="008A3D99"/>
    <w:rsid w:val="008A7779"/>
    <w:rsid w:val="008B2B16"/>
    <w:rsid w:val="008C6246"/>
    <w:rsid w:val="00907A2C"/>
    <w:rsid w:val="009171D5"/>
    <w:rsid w:val="00927D29"/>
    <w:rsid w:val="009422C4"/>
    <w:rsid w:val="009500FD"/>
    <w:rsid w:val="009532B6"/>
    <w:rsid w:val="009A5998"/>
    <w:rsid w:val="009C61C2"/>
    <w:rsid w:val="00A13BBC"/>
    <w:rsid w:val="00A15409"/>
    <w:rsid w:val="00A17827"/>
    <w:rsid w:val="00A23795"/>
    <w:rsid w:val="00A35137"/>
    <w:rsid w:val="00A57474"/>
    <w:rsid w:val="00A958ED"/>
    <w:rsid w:val="00A9702A"/>
    <w:rsid w:val="00AB451B"/>
    <w:rsid w:val="00AD7259"/>
    <w:rsid w:val="00B1423E"/>
    <w:rsid w:val="00B235E3"/>
    <w:rsid w:val="00B34EF6"/>
    <w:rsid w:val="00B44A6D"/>
    <w:rsid w:val="00B64EC5"/>
    <w:rsid w:val="00B65ADA"/>
    <w:rsid w:val="00B73778"/>
    <w:rsid w:val="00B821C0"/>
    <w:rsid w:val="00BB1CD6"/>
    <w:rsid w:val="00BB22C1"/>
    <w:rsid w:val="00BC0419"/>
    <w:rsid w:val="00BD39FF"/>
    <w:rsid w:val="00BE23BE"/>
    <w:rsid w:val="00BE278B"/>
    <w:rsid w:val="00BE2E89"/>
    <w:rsid w:val="00C02CA6"/>
    <w:rsid w:val="00C252C2"/>
    <w:rsid w:val="00C3170A"/>
    <w:rsid w:val="00C706EA"/>
    <w:rsid w:val="00C871DC"/>
    <w:rsid w:val="00C934F9"/>
    <w:rsid w:val="00CA55AD"/>
    <w:rsid w:val="00CB4BBB"/>
    <w:rsid w:val="00CB5F04"/>
    <w:rsid w:val="00CC3301"/>
    <w:rsid w:val="00CE3B5E"/>
    <w:rsid w:val="00CE58C3"/>
    <w:rsid w:val="00D160AE"/>
    <w:rsid w:val="00D51EAF"/>
    <w:rsid w:val="00D56F33"/>
    <w:rsid w:val="00D96D59"/>
    <w:rsid w:val="00DA3F05"/>
    <w:rsid w:val="00DA5B1D"/>
    <w:rsid w:val="00DA5DB8"/>
    <w:rsid w:val="00DB6488"/>
    <w:rsid w:val="00DD2D10"/>
    <w:rsid w:val="00DD2E9E"/>
    <w:rsid w:val="00E46B85"/>
    <w:rsid w:val="00E52B18"/>
    <w:rsid w:val="00E86806"/>
    <w:rsid w:val="00E93448"/>
    <w:rsid w:val="00ED2643"/>
    <w:rsid w:val="00EE2660"/>
    <w:rsid w:val="00F057B9"/>
    <w:rsid w:val="00F116CE"/>
    <w:rsid w:val="00F31BF1"/>
    <w:rsid w:val="00F359E2"/>
    <w:rsid w:val="00F44D11"/>
    <w:rsid w:val="00F764FD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F9344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3C2456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3C2456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3C2456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3C2456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3C2456"/>
    <w:rPr>
      <w:rFonts w:ascii="Times New Roman" w:hAnsi="Times New Roman"/>
      <w:b/>
      <w:bCs/>
      <w:sz w:val="20"/>
      <w:szCs w:val="20"/>
    </w:rPr>
  </w:style>
  <w:style w:type="paragraph" w:styleId="aff8">
    <w:name w:val="Balloon Text"/>
    <w:basedOn w:val="a2"/>
    <w:link w:val="aff9"/>
    <w:uiPriority w:val="99"/>
    <w:semiHidden/>
    <w:unhideWhenUsed/>
    <w:rsid w:val="003C2456"/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4"/>
    <w:link w:val="aff8"/>
    <w:uiPriority w:val="99"/>
    <w:semiHidden/>
    <w:rsid w:val="003C24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1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38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1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3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026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336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4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3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7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24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0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023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30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6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801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3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07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09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3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91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7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651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46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32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593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88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6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14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41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8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6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6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5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55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349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66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0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772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91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70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48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40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69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5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8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99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045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16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41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13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0F0A3-4FFC-4726-8C3E-16346703B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563</TotalTime>
  <Pages>1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0109-13</cp:lastModifiedBy>
  <cp:revision>14</cp:revision>
  <dcterms:created xsi:type="dcterms:W3CDTF">2025-10-28T05:32:00Z</dcterms:created>
  <dcterms:modified xsi:type="dcterms:W3CDTF">2025-11-15T11:15:00Z</dcterms:modified>
</cp:coreProperties>
</file>